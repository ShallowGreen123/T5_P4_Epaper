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449" w:rsidRPr="00950449" w:rsidRDefault="00950449" w:rsidP="00950449">
      <w:pPr>
        <w:jc w:val="center"/>
        <w:rPr>
          <w:b/>
          <w:bCs/>
          <w:w w:val="99"/>
          <w:position w:val="1"/>
          <w:szCs w:val="21"/>
        </w:rPr>
      </w:pPr>
    </w:p>
    <w:p w:rsidR="00C15C1B" w:rsidRPr="00B54D59" w:rsidRDefault="005C76DA" w:rsidP="00C15C1B">
      <w:pPr>
        <w:jc w:val="center"/>
      </w:pPr>
      <w:r>
        <w:rPr>
          <w:rFonts w:hint="eastAsia"/>
          <w:b/>
          <w:bCs/>
          <w:w w:val="99"/>
          <w:position w:val="1"/>
          <w:sz w:val="36"/>
          <w:szCs w:val="36"/>
        </w:rPr>
        <w:t>FT</w:t>
      </w:r>
      <w:r>
        <w:rPr>
          <w:b/>
          <w:bCs/>
          <w:w w:val="99"/>
          <w:position w:val="1"/>
          <w:sz w:val="36"/>
          <w:szCs w:val="36"/>
        </w:rPr>
        <w:t>3169</w:t>
      </w:r>
      <w:r w:rsidR="00E82E61">
        <w:rPr>
          <w:rFonts w:hint="eastAsia"/>
          <w:b/>
          <w:bCs/>
          <w:w w:val="99"/>
          <w:position w:val="1"/>
          <w:sz w:val="36"/>
          <w:szCs w:val="36"/>
        </w:rPr>
        <w:t>驱动移植</w:t>
      </w:r>
      <w:r>
        <w:rPr>
          <w:rFonts w:hint="eastAsia"/>
          <w:b/>
          <w:bCs/>
          <w:w w:val="99"/>
          <w:position w:val="1"/>
          <w:sz w:val="36"/>
          <w:szCs w:val="36"/>
        </w:rPr>
        <w:t>指南</w:t>
      </w:r>
    </w:p>
    <w:p w:rsidR="00C15C1B" w:rsidRPr="00B54D59" w:rsidRDefault="00C15C1B" w:rsidP="00C15C1B">
      <w:pPr>
        <w:jc w:val="center"/>
      </w:pPr>
    </w:p>
    <w:p w:rsidR="00C15C1B" w:rsidRPr="00B54D59" w:rsidRDefault="00C15C1B" w:rsidP="00C15C1B">
      <w:pPr>
        <w:autoSpaceDE w:val="0"/>
        <w:autoSpaceDN w:val="0"/>
        <w:spacing w:before="2" w:line="100" w:lineRule="exact"/>
        <w:ind w:firstLineChars="21" w:firstLine="20"/>
        <w:jc w:val="left"/>
        <w:rPr>
          <w:color w:val="000000"/>
          <w:spacing w:val="-3"/>
          <w:sz w:val="10"/>
          <w:szCs w:val="10"/>
        </w:rPr>
      </w:pPr>
    </w:p>
    <w:tbl>
      <w:tblPr>
        <w:tblW w:w="0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6501"/>
      </w:tblGrid>
      <w:tr w:rsidR="00C15C1B" w:rsidRPr="00B54D59" w:rsidTr="00C15C1B">
        <w:tc>
          <w:tcPr>
            <w:tcW w:w="85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030B19" w:rsidP="00C15C1B">
            <w:pPr>
              <w:rPr>
                <w:b/>
                <w:color w:val="333333"/>
                <w:sz w:val="24"/>
                <w:szCs w:val="24"/>
              </w:rPr>
            </w:pPr>
            <w:r>
              <w:rPr>
                <w:rFonts w:hint="eastAsia"/>
                <w:b/>
                <w:color w:val="333333"/>
                <w:sz w:val="24"/>
                <w:szCs w:val="24"/>
              </w:rPr>
              <w:t>FT</w:t>
            </w:r>
            <w:r>
              <w:rPr>
                <w:b/>
                <w:color w:val="333333"/>
                <w:sz w:val="24"/>
                <w:szCs w:val="24"/>
              </w:rPr>
              <w:t>3169</w:t>
            </w:r>
            <w:r w:rsidR="00E82E61">
              <w:rPr>
                <w:rFonts w:hint="eastAsia"/>
                <w:b/>
                <w:color w:val="333333"/>
                <w:sz w:val="24"/>
                <w:szCs w:val="24"/>
              </w:rPr>
              <w:t>驱动移植</w:t>
            </w:r>
            <w:r>
              <w:rPr>
                <w:rFonts w:hint="eastAsia"/>
                <w:b/>
                <w:color w:val="333333"/>
                <w:sz w:val="24"/>
                <w:szCs w:val="24"/>
              </w:rPr>
              <w:t>指南</w:t>
            </w: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Project name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030B19" w:rsidRDefault="00030B19">
            <w:r w:rsidRPr="00030B19">
              <w:rPr>
                <w:rFonts w:hint="eastAsia"/>
                <w:lang w:val="en-GB"/>
              </w:rPr>
              <w:t>FT</w:t>
            </w:r>
            <w:r w:rsidRPr="00030B19">
              <w:rPr>
                <w:lang w:val="en-GB"/>
              </w:rPr>
              <w:t>3169</w:t>
            </w: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Document ref</w:t>
            </w:r>
          </w:p>
        </w:tc>
        <w:bookmarkStart w:id="0" w:name="DocumentRef"/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030B19" w:rsidRDefault="00C15C1B">
            <w:pPr>
              <w:rPr>
                <w:lang w:val="en-GB"/>
              </w:rPr>
            </w:pPr>
            <w:r w:rsidRPr="00030B19">
              <w:fldChar w:fldCharType="begin"/>
            </w:r>
            <w:r w:rsidRPr="00030B19">
              <w:rPr>
                <w:sz w:val="16"/>
                <w:lang w:val="en-GB"/>
              </w:rPr>
              <w:instrText xml:space="preserve"> MACROBUTTON  DoFieldClick [Document ref] </w:instrText>
            </w:r>
            <w:r w:rsidRPr="00030B19">
              <w:fldChar w:fldCharType="end"/>
            </w:r>
            <w:bookmarkEnd w:id="0"/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Version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030B19" w:rsidRDefault="00C15C1B">
            <w:pPr>
              <w:rPr>
                <w:lang w:val="en-GB"/>
              </w:rPr>
            </w:pPr>
            <w:r w:rsidRPr="00030B19">
              <w:rPr>
                <w:lang w:val="en-GB"/>
              </w:rPr>
              <w:t>1.0</w:t>
            </w: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Release date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030B19" w:rsidRDefault="00FF66E1">
            <w:r>
              <w:rPr>
                <w:lang w:val="en-GB"/>
              </w:rPr>
              <w:t>2022.06</w:t>
            </w:r>
            <w:r w:rsidR="00C15C1B" w:rsidRPr="00030B19">
              <w:rPr>
                <w:lang w:val="en-GB"/>
              </w:rPr>
              <w:t>.</w:t>
            </w:r>
            <w:r w:rsidR="00030B19" w:rsidRPr="00030B19">
              <w:rPr>
                <w:lang w:val="en-GB"/>
              </w:rPr>
              <w:t>1</w:t>
            </w:r>
            <w:r>
              <w:rPr>
                <w:lang w:val="en-GB"/>
              </w:rPr>
              <w:t>5</w:t>
            </w: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Owner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F37E9" w:rsidRPr="00030B19" w:rsidRDefault="00BF37E9">
            <w:r>
              <w:rPr>
                <w:rFonts w:hint="eastAsia"/>
              </w:rPr>
              <w:t>欧阳云凤</w:t>
            </w: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Classification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15C1B" w:rsidRPr="00B54D59" w:rsidRDefault="00C15C1B">
            <w:pPr>
              <w:rPr>
                <w:caps/>
                <w:lang w:val="en-GB"/>
              </w:rPr>
            </w:pP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Distribution List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15C1B" w:rsidRPr="00B54D59" w:rsidRDefault="00C15C1B">
            <w:pPr>
              <w:rPr>
                <w:caps/>
                <w:lang w:val="en-GB"/>
              </w:rPr>
            </w:pPr>
          </w:p>
        </w:tc>
      </w:tr>
      <w:tr w:rsidR="00C15C1B" w:rsidRPr="00B54D59" w:rsidTr="00C15C1B"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15C1B" w:rsidRPr="00B54D59" w:rsidRDefault="00C15C1B">
            <w:pPr>
              <w:rPr>
                <w:lang w:val="en-GB"/>
              </w:rPr>
            </w:pPr>
            <w:r w:rsidRPr="00B54D59">
              <w:rPr>
                <w:lang w:val="en-GB"/>
              </w:rPr>
              <w:t>Approval</w:t>
            </w:r>
          </w:p>
        </w:tc>
        <w:tc>
          <w:tcPr>
            <w:tcW w:w="6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15C1B" w:rsidRPr="00B54D59" w:rsidRDefault="00C15C1B">
            <w:pPr>
              <w:rPr>
                <w:caps/>
                <w:lang w:val="en-GB"/>
              </w:rPr>
            </w:pPr>
          </w:p>
        </w:tc>
      </w:tr>
    </w:tbl>
    <w:p w:rsidR="00C15C1B" w:rsidRPr="00B54D59" w:rsidRDefault="00C15C1B" w:rsidP="00C15C1B">
      <w:pPr>
        <w:autoSpaceDE w:val="0"/>
        <w:autoSpaceDN w:val="0"/>
        <w:spacing w:line="210" w:lineRule="exact"/>
        <w:ind w:right="-105" w:firstLineChars="283" w:firstLine="594"/>
        <w:jc w:val="left"/>
        <w:rPr>
          <w:szCs w:val="21"/>
        </w:rPr>
      </w:pPr>
    </w:p>
    <w:p w:rsidR="00C15C1B" w:rsidRPr="00B54D59" w:rsidRDefault="00C15C1B" w:rsidP="00C15C1B">
      <w:pPr>
        <w:autoSpaceDE w:val="0"/>
        <w:autoSpaceDN w:val="0"/>
        <w:spacing w:line="210" w:lineRule="exact"/>
        <w:ind w:right="-105" w:firstLineChars="283" w:firstLine="594"/>
        <w:jc w:val="left"/>
        <w:rPr>
          <w:szCs w:val="21"/>
        </w:rPr>
      </w:pPr>
    </w:p>
    <w:p w:rsidR="00185B99" w:rsidRPr="00B54D59" w:rsidRDefault="0051290C">
      <w:pPr>
        <w:autoSpaceDE w:val="0"/>
        <w:autoSpaceDN w:val="0"/>
        <w:spacing w:line="210" w:lineRule="exact"/>
        <w:ind w:leftChars="354" w:left="743" w:right="533"/>
        <w:jc w:val="center"/>
        <w:rPr>
          <w:b/>
          <w:szCs w:val="21"/>
        </w:rPr>
      </w:pPr>
      <w:r w:rsidRPr="00B54D59">
        <w:rPr>
          <w:b/>
          <w:szCs w:val="21"/>
        </w:rPr>
        <w:t>T</w:t>
      </w:r>
      <w:r w:rsidRPr="00B54D59">
        <w:rPr>
          <w:b/>
          <w:spacing w:val="-4"/>
          <w:szCs w:val="21"/>
        </w:rPr>
        <w:t>h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zCs w:val="21"/>
        </w:rPr>
        <w:t>s</w:t>
      </w:r>
      <w:r w:rsidRPr="00B54D59">
        <w:rPr>
          <w:b/>
          <w:spacing w:val="19"/>
          <w:szCs w:val="21"/>
        </w:rPr>
        <w:t xml:space="preserve"> </w:t>
      </w:r>
      <w:r w:rsidRPr="00B54D59">
        <w:rPr>
          <w:b/>
          <w:szCs w:val="21"/>
        </w:rPr>
        <w:t>d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pacing w:val="2"/>
          <w:szCs w:val="21"/>
        </w:rPr>
        <w:t>c</w:t>
      </w:r>
      <w:r w:rsidRPr="00B54D59">
        <w:rPr>
          <w:b/>
          <w:szCs w:val="21"/>
        </w:rPr>
        <w:t>u</w:t>
      </w:r>
      <w:r w:rsidRPr="00B54D59">
        <w:rPr>
          <w:b/>
          <w:spacing w:val="-6"/>
          <w:szCs w:val="21"/>
        </w:rPr>
        <w:t>m</w:t>
      </w:r>
      <w:r w:rsidRPr="00B54D59">
        <w:rPr>
          <w:b/>
          <w:spacing w:val="2"/>
          <w:szCs w:val="21"/>
        </w:rPr>
        <w:t>e</w:t>
      </w:r>
      <w:r w:rsidRPr="00B54D59">
        <w:rPr>
          <w:b/>
          <w:spacing w:val="-5"/>
          <w:szCs w:val="21"/>
        </w:rPr>
        <w:t>n</w:t>
      </w:r>
      <w:r w:rsidRPr="00B54D59">
        <w:rPr>
          <w:b/>
          <w:szCs w:val="21"/>
        </w:rPr>
        <w:t>t</w:t>
      </w:r>
      <w:r w:rsidRPr="00B54D59">
        <w:rPr>
          <w:b/>
          <w:spacing w:val="18"/>
          <w:szCs w:val="21"/>
        </w:rPr>
        <w:t xml:space="preserve"> </w:t>
      </w:r>
      <w:r w:rsidRPr="00B54D59">
        <w:rPr>
          <w:b/>
          <w:spacing w:val="2"/>
          <w:szCs w:val="21"/>
        </w:rPr>
        <w:t>c</w:t>
      </w:r>
      <w:r w:rsidRPr="00B54D59">
        <w:rPr>
          <w:b/>
          <w:szCs w:val="21"/>
        </w:rPr>
        <w:t>o</w:t>
      </w:r>
      <w:r w:rsidRPr="00B54D59">
        <w:rPr>
          <w:b/>
          <w:spacing w:val="-5"/>
          <w:szCs w:val="21"/>
        </w:rPr>
        <w:t>n</w:t>
      </w:r>
      <w:r w:rsidRPr="00B54D59">
        <w:rPr>
          <w:b/>
          <w:spacing w:val="-1"/>
          <w:szCs w:val="21"/>
        </w:rPr>
        <w:t>t</w:t>
      </w:r>
      <w:r w:rsidRPr="00B54D59">
        <w:rPr>
          <w:b/>
          <w:spacing w:val="2"/>
          <w:szCs w:val="21"/>
        </w:rPr>
        <w:t>a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pacing w:val="-5"/>
          <w:szCs w:val="21"/>
        </w:rPr>
        <w:t>n</w:t>
      </w:r>
      <w:r w:rsidRPr="00B54D59">
        <w:rPr>
          <w:b/>
          <w:szCs w:val="21"/>
        </w:rPr>
        <w:t>s</w:t>
      </w:r>
      <w:r w:rsidRPr="00B54D59">
        <w:rPr>
          <w:b/>
          <w:spacing w:val="18"/>
          <w:szCs w:val="21"/>
        </w:rPr>
        <w:t xml:space="preserve"> </w:t>
      </w:r>
      <w:r w:rsidRPr="00B54D59">
        <w:rPr>
          <w:b/>
          <w:spacing w:val="3"/>
          <w:szCs w:val="21"/>
        </w:rPr>
        <w:t>i</w:t>
      </w:r>
      <w:r w:rsidRPr="00B54D59">
        <w:rPr>
          <w:b/>
          <w:spacing w:val="-5"/>
          <w:szCs w:val="21"/>
        </w:rPr>
        <w:t>n</w:t>
      </w:r>
      <w:r w:rsidRPr="00B54D59">
        <w:rPr>
          <w:b/>
          <w:spacing w:val="1"/>
          <w:szCs w:val="21"/>
        </w:rPr>
        <w:t>f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pacing w:val="6"/>
          <w:szCs w:val="21"/>
        </w:rPr>
        <w:t>r</w:t>
      </w:r>
      <w:r w:rsidRPr="00B54D59">
        <w:rPr>
          <w:b/>
          <w:spacing w:val="-11"/>
          <w:szCs w:val="21"/>
        </w:rPr>
        <w:t>m</w:t>
      </w:r>
      <w:r w:rsidRPr="00B54D59">
        <w:rPr>
          <w:b/>
          <w:spacing w:val="2"/>
          <w:szCs w:val="21"/>
        </w:rPr>
        <w:t>a</w:t>
      </w:r>
      <w:r w:rsidRPr="00B54D59">
        <w:rPr>
          <w:b/>
          <w:spacing w:val="-1"/>
          <w:szCs w:val="21"/>
        </w:rPr>
        <w:t>t</w:t>
      </w:r>
      <w:r w:rsidRPr="00B54D59">
        <w:rPr>
          <w:b/>
          <w:spacing w:val="3"/>
          <w:szCs w:val="21"/>
        </w:rPr>
        <w:t>i</w:t>
      </w:r>
      <w:r w:rsidRPr="00B54D59">
        <w:rPr>
          <w:b/>
          <w:szCs w:val="21"/>
        </w:rPr>
        <w:t>on</w:t>
      </w:r>
      <w:r w:rsidRPr="00B54D59">
        <w:rPr>
          <w:b/>
          <w:spacing w:val="14"/>
          <w:szCs w:val="21"/>
        </w:rPr>
        <w:t xml:space="preserve"> </w:t>
      </w:r>
      <w:r w:rsidRPr="00B54D59">
        <w:rPr>
          <w:b/>
          <w:spacing w:val="-5"/>
          <w:szCs w:val="21"/>
        </w:rPr>
        <w:t>p</w:t>
      </w:r>
      <w:r w:rsidRPr="00B54D59">
        <w:rPr>
          <w:b/>
          <w:spacing w:val="6"/>
          <w:szCs w:val="21"/>
        </w:rPr>
        <w:t>r</w:t>
      </w:r>
      <w:r w:rsidRPr="00B54D59">
        <w:rPr>
          <w:b/>
          <w:szCs w:val="21"/>
        </w:rPr>
        <w:t>o</w:t>
      </w:r>
      <w:r w:rsidRPr="00B54D59">
        <w:rPr>
          <w:b/>
          <w:spacing w:val="-5"/>
          <w:szCs w:val="21"/>
        </w:rPr>
        <w:t>p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pacing w:val="-1"/>
          <w:szCs w:val="21"/>
        </w:rPr>
        <w:t>t</w:t>
      </w:r>
      <w:r w:rsidRPr="00B54D59">
        <w:rPr>
          <w:b/>
          <w:spacing w:val="2"/>
          <w:szCs w:val="21"/>
        </w:rPr>
        <w:t>a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zCs w:val="21"/>
        </w:rPr>
        <w:t>y</w:t>
      </w:r>
      <w:r w:rsidRPr="00B54D59">
        <w:rPr>
          <w:b/>
          <w:spacing w:val="10"/>
          <w:szCs w:val="21"/>
        </w:rPr>
        <w:t xml:space="preserve"> </w:t>
      </w:r>
      <w:r w:rsidRPr="00B54D59">
        <w:rPr>
          <w:b/>
          <w:spacing w:val="3"/>
          <w:szCs w:val="21"/>
        </w:rPr>
        <w:t>t</w:t>
      </w:r>
      <w:r w:rsidRPr="00B54D59">
        <w:rPr>
          <w:b/>
          <w:szCs w:val="21"/>
        </w:rPr>
        <w:t>o</w:t>
      </w:r>
      <w:r w:rsidRPr="00B54D59">
        <w:rPr>
          <w:b/>
          <w:spacing w:val="14"/>
          <w:szCs w:val="21"/>
        </w:rPr>
        <w:t xml:space="preserve"> </w:t>
      </w:r>
      <w:proofErr w:type="spellStart"/>
      <w:r w:rsidRPr="00B54D59">
        <w:rPr>
          <w:b/>
          <w:spacing w:val="-2"/>
          <w:szCs w:val="21"/>
        </w:rPr>
        <w:t>F</w:t>
      </w:r>
      <w:r w:rsidRPr="00B54D59">
        <w:rPr>
          <w:b/>
          <w:szCs w:val="21"/>
        </w:rPr>
        <w:t>o</w:t>
      </w:r>
      <w:r w:rsidRPr="00B54D59">
        <w:rPr>
          <w:b/>
          <w:spacing w:val="-3"/>
          <w:szCs w:val="21"/>
        </w:rPr>
        <w:t>c</w:t>
      </w:r>
      <w:r w:rsidRPr="00B54D59">
        <w:rPr>
          <w:b/>
          <w:spacing w:val="2"/>
          <w:szCs w:val="21"/>
        </w:rPr>
        <w:t>a</w:t>
      </w:r>
      <w:r w:rsidRPr="00B54D59">
        <w:rPr>
          <w:b/>
          <w:spacing w:val="-1"/>
          <w:szCs w:val="21"/>
        </w:rPr>
        <w:t>l</w:t>
      </w:r>
      <w:r w:rsidRPr="00B54D59">
        <w:rPr>
          <w:b/>
          <w:spacing w:val="-19"/>
          <w:szCs w:val="21"/>
        </w:rPr>
        <w:t>T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pacing w:val="2"/>
          <w:szCs w:val="21"/>
        </w:rPr>
        <w:t>c</w:t>
      </w:r>
      <w:r w:rsidRPr="00B54D59">
        <w:rPr>
          <w:b/>
          <w:szCs w:val="21"/>
        </w:rPr>
        <w:t>h</w:t>
      </w:r>
      <w:proofErr w:type="spellEnd"/>
      <w:r w:rsidRPr="00B54D59">
        <w:rPr>
          <w:b/>
          <w:spacing w:val="14"/>
          <w:szCs w:val="21"/>
        </w:rPr>
        <w:t xml:space="preserve"> </w:t>
      </w:r>
      <w:r w:rsidRPr="00B54D59">
        <w:rPr>
          <w:b/>
          <w:spacing w:val="2"/>
          <w:szCs w:val="21"/>
        </w:rPr>
        <w:t>S</w:t>
      </w:r>
      <w:r w:rsidRPr="00B54D59">
        <w:rPr>
          <w:b/>
          <w:spacing w:val="-5"/>
          <w:szCs w:val="21"/>
        </w:rPr>
        <w:t>y</w:t>
      </w:r>
      <w:r w:rsidRPr="00B54D59">
        <w:rPr>
          <w:b/>
          <w:szCs w:val="21"/>
        </w:rPr>
        <w:t>s</w:t>
      </w:r>
      <w:r w:rsidRPr="00B54D59">
        <w:rPr>
          <w:b/>
          <w:spacing w:val="-2"/>
          <w:szCs w:val="21"/>
        </w:rPr>
        <w:t>t</w:t>
      </w:r>
      <w:r w:rsidRPr="00B54D59">
        <w:rPr>
          <w:b/>
          <w:spacing w:val="2"/>
          <w:szCs w:val="21"/>
        </w:rPr>
        <w:t>e</w:t>
      </w:r>
      <w:r w:rsidRPr="00B54D59">
        <w:rPr>
          <w:b/>
          <w:spacing w:val="-6"/>
          <w:szCs w:val="21"/>
        </w:rPr>
        <w:t>m</w:t>
      </w:r>
      <w:r w:rsidRPr="00B54D59">
        <w:rPr>
          <w:b/>
          <w:szCs w:val="21"/>
        </w:rPr>
        <w:t>s,</w:t>
      </w:r>
      <w:r w:rsidRPr="00B54D59">
        <w:rPr>
          <w:b/>
          <w:spacing w:val="18"/>
          <w:szCs w:val="21"/>
        </w:rPr>
        <w:t xml:space="preserve"> </w:t>
      </w:r>
      <w:r w:rsidRPr="00B54D59">
        <w:rPr>
          <w:b/>
          <w:spacing w:val="-4"/>
          <w:szCs w:val="21"/>
        </w:rPr>
        <w:t>L</w:t>
      </w:r>
      <w:r w:rsidRPr="00B54D59">
        <w:rPr>
          <w:b/>
          <w:spacing w:val="3"/>
          <w:szCs w:val="21"/>
        </w:rPr>
        <w:t>t</w:t>
      </w:r>
      <w:r w:rsidRPr="00B54D59">
        <w:rPr>
          <w:b/>
          <w:spacing w:val="-5"/>
          <w:szCs w:val="21"/>
        </w:rPr>
        <w:t>d</w:t>
      </w:r>
      <w:r w:rsidRPr="00B54D59">
        <w:rPr>
          <w:b/>
          <w:szCs w:val="21"/>
        </w:rPr>
        <w:t>.,</w:t>
      </w:r>
      <w:r w:rsidRPr="00B54D59">
        <w:rPr>
          <w:b/>
          <w:spacing w:val="14"/>
          <w:szCs w:val="21"/>
        </w:rPr>
        <w:t xml:space="preserve"> </w:t>
      </w:r>
      <w:r w:rsidRPr="00B54D59">
        <w:rPr>
          <w:b/>
          <w:spacing w:val="7"/>
          <w:szCs w:val="21"/>
        </w:rPr>
        <w:t>a</w:t>
      </w:r>
      <w:r w:rsidRPr="00B54D59">
        <w:rPr>
          <w:b/>
          <w:szCs w:val="21"/>
        </w:rPr>
        <w:t>nd</w:t>
      </w:r>
      <w:r w:rsidRPr="00B54D59">
        <w:rPr>
          <w:b/>
          <w:spacing w:val="14"/>
          <w:szCs w:val="21"/>
        </w:rPr>
        <w:t xml:space="preserve"> </w:t>
      </w:r>
      <w:r w:rsidRPr="00B54D59">
        <w:rPr>
          <w:b/>
          <w:spacing w:val="-11"/>
          <w:szCs w:val="21"/>
        </w:rPr>
        <w:t>m</w:t>
      </w:r>
      <w:r w:rsidRPr="00B54D59">
        <w:rPr>
          <w:b/>
          <w:spacing w:val="7"/>
          <w:szCs w:val="21"/>
        </w:rPr>
        <w:t>a</w:t>
      </w:r>
      <w:r w:rsidRPr="00B54D59">
        <w:rPr>
          <w:b/>
          <w:szCs w:val="21"/>
        </w:rPr>
        <w:t>y</w:t>
      </w:r>
      <w:r w:rsidRPr="00B54D59">
        <w:rPr>
          <w:b/>
          <w:spacing w:val="14"/>
          <w:szCs w:val="21"/>
        </w:rPr>
        <w:t xml:space="preserve"> </w:t>
      </w:r>
      <w:r w:rsidRPr="00B54D59">
        <w:rPr>
          <w:b/>
          <w:szCs w:val="21"/>
        </w:rPr>
        <w:t>n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zCs w:val="21"/>
        </w:rPr>
        <w:t>t</w:t>
      </w:r>
      <w:r w:rsidRPr="00B54D59">
        <w:rPr>
          <w:b/>
          <w:spacing w:val="13"/>
          <w:szCs w:val="21"/>
        </w:rPr>
        <w:t xml:space="preserve"> </w:t>
      </w:r>
      <w:r w:rsidRPr="00B54D59">
        <w:rPr>
          <w:b/>
          <w:spacing w:val="5"/>
          <w:szCs w:val="21"/>
        </w:rPr>
        <w:t>b</w:t>
      </w:r>
      <w:r w:rsidRPr="00B54D59">
        <w:rPr>
          <w:b/>
          <w:szCs w:val="21"/>
        </w:rPr>
        <w:t>e</w:t>
      </w:r>
      <w:r w:rsidRPr="00B54D59">
        <w:rPr>
          <w:b/>
          <w:spacing w:val="12"/>
          <w:szCs w:val="21"/>
        </w:rPr>
        <w:t xml:space="preserve"> 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pacing w:val="2"/>
          <w:szCs w:val="21"/>
        </w:rPr>
        <w:t>e</w:t>
      </w:r>
      <w:r w:rsidRPr="00B54D59">
        <w:rPr>
          <w:b/>
          <w:spacing w:val="-5"/>
          <w:szCs w:val="21"/>
        </w:rPr>
        <w:t>p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zCs w:val="21"/>
        </w:rPr>
        <w:t>od</w:t>
      </w:r>
      <w:r w:rsidRPr="00B54D59">
        <w:rPr>
          <w:b/>
          <w:spacing w:val="-5"/>
          <w:szCs w:val="21"/>
        </w:rPr>
        <w:t>u</w:t>
      </w:r>
      <w:r w:rsidRPr="00B54D59">
        <w:rPr>
          <w:b/>
          <w:spacing w:val="2"/>
          <w:szCs w:val="21"/>
        </w:rPr>
        <w:t>ce</w:t>
      </w:r>
      <w:r w:rsidRPr="00B54D59">
        <w:rPr>
          <w:b/>
          <w:spacing w:val="-5"/>
          <w:szCs w:val="21"/>
        </w:rPr>
        <w:t>d</w:t>
      </w:r>
      <w:r w:rsidRPr="00B54D59">
        <w:rPr>
          <w:b/>
          <w:szCs w:val="21"/>
        </w:rPr>
        <w:t xml:space="preserve">, </w:t>
      </w:r>
      <w:r w:rsidRPr="00B54D59">
        <w:rPr>
          <w:b/>
          <w:spacing w:val="-5"/>
          <w:szCs w:val="21"/>
        </w:rPr>
        <w:t>d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zCs w:val="21"/>
        </w:rPr>
        <w:t>s</w:t>
      </w:r>
      <w:r w:rsidRPr="00B54D59">
        <w:rPr>
          <w:b/>
          <w:spacing w:val="1"/>
          <w:szCs w:val="21"/>
        </w:rPr>
        <w:t>c</w:t>
      </w:r>
      <w:r w:rsidRPr="00B54D59">
        <w:rPr>
          <w:b/>
          <w:spacing w:val="-1"/>
          <w:szCs w:val="21"/>
        </w:rPr>
        <w:t>l</w:t>
      </w:r>
      <w:r w:rsidRPr="00B54D59">
        <w:rPr>
          <w:b/>
          <w:szCs w:val="21"/>
        </w:rPr>
        <w:t>os</w:t>
      </w:r>
      <w:r w:rsidRPr="00B54D59">
        <w:rPr>
          <w:b/>
          <w:spacing w:val="1"/>
          <w:szCs w:val="21"/>
        </w:rPr>
        <w:t>e</w:t>
      </w:r>
      <w:r w:rsidRPr="00B54D59">
        <w:rPr>
          <w:b/>
          <w:szCs w:val="21"/>
        </w:rPr>
        <w:t xml:space="preserve">d 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zCs w:val="21"/>
        </w:rPr>
        <w:t>r</w:t>
      </w:r>
      <w:r w:rsidRPr="00B54D59">
        <w:rPr>
          <w:b/>
          <w:spacing w:val="2"/>
          <w:szCs w:val="21"/>
        </w:rPr>
        <w:t xml:space="preserve"> </w:t>
      </w:r>
      <w:r w:rsidRPr="00B54D59">
        <w:rPr>
          <w:b/>
          <w:spacing w:val="-5"/>
          <w:szCs w:val="21"/>
        </w:rPr>
        <w:t>u</w:t>
      </w:r>
      <w:r w:rsidRPr="00B54D59">
        <w:rPr>
          <w:b/>
          <w:szCs w:val="21"/>
        </w:rPr>
        <w:t>s</w:t>
      </w:r>
      <w:r w:rsidRPr="00B54D59">
        <w:rPr>
          <w:b/>
          <w:spacing w:val="1"/>
          <w:szCs w:val="21"/>
        </w:rPr>
        <w:t>e</w:t>
      </w:r>
      <w:r w:rsidRPr="00B54D59">
        <w:rPr>
          <w:b/>
          <w:szCs w:val="21"/>
        </w:rPr>
        <w:t>d</w:t>
      </w:r>
      <w:r w:rsidRPr="00B54D59">
        <w:rPr>
          <w:b/>
          <w:spacing w:val="-5"/>
          <w:szCs w:val="21"/>
        </w:rPr>
        <w:t xml:space="preserve"> </w:t>
      </w:r>
      <w:r w:rsidRPr="00B54D59">
        <w:rPr>
          <w:b/>
          <w:spacing w:val="3"/>
          <w:szCs w:val="21"/>
        </w:rPr>
        <w:t>i</w:t>
      </w:r>
      <w:r w:rsidRPr="00B54D59">
        <w:rPr>
          <w:b/>
          <w:szCs w:val="21"/>
        </w:rPr>
        <w:t xml:space="preserve">n </w:t>
      </w:r>
      <w:r w:rsidRPr="00B54D59">
        <w:rPr>
          <w:b/>
          <w:spacing w:val="1"/>
          <w:szCs w:val="21"/>
        </w:rPr>
        <w:t>w</w:t>
      </w:r>
      <w:r w:rsidRPr="00B54D59">
        <w:rPr>
          <w:b/>
          <w:szCs w:val="21"/>
        </w:rPr>
        <w:t>h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pacing w:val="-1"/>
          <w:szCs w:val="21"/>
        </w:rPr>
        <w:t>l</w:t>
      </w:r>
      <w:r w:rsidRPr="00B54D59">
        <w:rPr>
          <w:b/>
          <w:szCs w:val="21"/>
        </w:rPr>
        <w:t>e</w:t>
      </w:r>
      <w:r w:rsidRPr="00B54D59">
        <w:rPr>
          <w:b/>
          <w:spacing w:val="2"/>
          <w:szCs w:val="21"/>
        </w:rPr>
        <w:t xml:space="preserve"> 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zCs w:val="21"/>
        </w:rPr>
        <w:t>r</w:t>
      </w:r>
      <w:r w:rsidRPr="00B54D59">
        <w:rPr>
          <w:b/>
          <w:spacing w:val="2"/>
          <w:szCs w:val="21"/>
        </w:rPr>
        <w:t xml:space="preserve"> </w:t>
      </w:r>
      <w:r w:rsidRPr="00B54D59">
        <w:rPr>
          <w:b/>
          <w:spacing w:val="-5"/>
          <w:szCs w:val="21"/>
        </w:rPr>
        <w:t>p</w:t>
      </w:r>
      <w:r w:rsidRPr="00B54D59">
        <w:rPr>
          <w:b/>
          <w:spacing w:val="2"/>
          <w:szCs w:val="21"/>
        </w:rPr>
        <w:t>a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zCs w:val="21"/>
        </w:rPr>
        <w:t>t</w:t>
      </w:r>
      <w:r w:rsidRPr="00B54D59">
        <w:rPr>
          <w:b/>
          <w:spacing w:val="-1"/>
          <w:szCs w:val="21"/>
        </w:rPr>
        <w:t xml:space="preserve"> </w:t>
      </w:r>
      <w:r w:rsidRPr="00B54D59">
        <w:rPr>
          <w:b/>
          <w:spacing w:val="-4"/>
          <w:szCs w:val="21"/>
        </w:rPr>
        <w:t>w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pacing w:val="3"/>
          <w:szCs w:val="21"/>
        </w:rPr>
        <w:t>t</w:t>
      </w:r>
      <w:r w:rsidRPr="00B54D59">
        <w:rPr>
          <w:b/>
          <w:szCs w:val="21"/>
        </w:rPr>
        <w:t>ho</w:t>
      </w:r>
      <w:r w:rsidRPr="00B54D59">
        <w:rPr>
          <w:b/>
          <w:spacing w:val="-5"/>
          <w:szCs w:val="21"/>
        </w:rPr>
        <w:t>u</w:t>
      </w:r>
      <w:r w:rsidRPr="00B54D59">
        <w:rPr>
          <w:b/>
          <w:szCs w:val="21"/>
        </w:rPr>
        <w:t>t</w:t>
      </w:r>
      <w:r w:rsidRPr="00B54D59">
        <w:rPr>
          <w:b/>
          <w:spacing w:val="-1"/>
          <w:szCs w:val="21"/>
        </w:rPr>
        <w:t xml:space="preserve"> </w:t>
      </w:r>
      <w:r w:rsidRPr="00B54D59">
        <w:rPr>
          <w:b/>
          <w:spacing w:val="3"/>
          <w:szCs w:val="21"/>
        </w:rPr>
        <w:t>t</w:t>
      </w:r>
      <w:r w:rsidRPr="00B54D59">
        <w:rPr>
          <w:b/>
          <w:spacing w:val="-5"/>
          <w:szCs w:val="21"/>
        </w:rPr>
        <w:t>h</w:t>
      </w:r>
      <w:r w:rsidRPr="00B54D59">
        <w:rPr>
          <w:b/>
          <w:szCs w:val="21"/>
        </w:rPr>
        <w:t>e</w:t>
      </w:r>
      <w:r w:rsidRPr="00B54D59">
        <w:rPr>
          <w:b/>
          <w:spacing w:val="2"/>
          <w:szCs w:val="21"/>
        </w:rPr>
        <w:t xml:space="preserve"> 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zCs w:val="21"/>
        </w:rPr>
        <w:t>x</w:t>
      </w:r>
      <w:r w:rsidRPr="00B54D59">
        <w:rPr>
          <w:b/>
          <w:spacing w:val="-5"/>
          <w:szCs w:val="21"/>
        </w:rPr>
        <w:t>p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pacing w:val="4"/>
          <w:szCs w:val="21"/>
        </w:rPr>
        <w:t>s</w:t>
      </w:r>
      <w:r w:rsidRPr="00B54D59">
        <w:rPr>
          <w:b/>
          <w:szCs w:val="21"/>
        </w:rPr>
        <w:t xml:space="preserve">s </w:t>
      </w:r>
      <w:r w:rsidRPr="00B54D59">
        <w:rPr>
          <w:b/>
          <w:spacing w:val="-4"/>
          <w:szCs w:val="21"/>
        </w:rPr>
        <w:t>w</w:t>
      </w:r>
      <w:r w:rsidRPr="00B54D59">
        <w:rPr>
          <w:b/>
          <w:spacing w:val="1"/>
          <w:szCs w:val="21"/>
        </w:rPr>
        <w:t>r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pacing w:val="3"/>
          <w:szCs w:val="21"/>
        </w:rPr>
        <w:t>t</w:t>
      </w:r>
      <w:r w:rsidRPr="00B54D59">
        <w:rPr>
          <w:b/>
          <w:spacing w:val="-1"/>
          <w:szCs w:val="21"/>
        </w:rPr>
        <w:t>t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zCs w:val="21"/>
        </w:rPr>
        <w:t>n p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pacing w:val="6"/>
          <w:szCs w:val="21"/>
        </w:rPr>
        <w:t>r</w:t>
      </w:r>
      <w:r w:rsidRPr="00B54D59">
        <w:rPr>
          <w:b/>
          <w:spacing w:val="-11"/>
          <w:szCs w:val="21"/>
        </w:rPr>
        <w:t>m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zCs w:val="21"/>
        </w:rPr>
        <w:t>s</w:t>
      </w:r>
      <w:r w:rsidRPr="00B54D59">
        <w:rPr>
          <w:b/>
          <w:spacing w:val="3"/>
          <w:szCs w:val="21"/>
        </w:rPr>
        <w:t>s</w:t>
      </w:r>
      <w:r w:rsidRPr="00B54D59">
        <w:rPr>
          <w:b/>
          <w:spacing w:val="-1"/>
          <w:szCs w:val="21"/>
        </w:rPr>
        <w:t>i</w:t>
      </w:r>
      <w:r w:rsidRPr="00B54D59">
        <w:rPr>
          <w:b/>
          <w:szCs w:val="21"/>
        </w:rPr>
        <w:t>on of</w:t>
      </w:r>
      <w:r w:rsidRPr="00B54D59">
        <w:rPr>
          <w:b/>
          <w:spacing w:val="-3"/>
          <w:szCs w:val="21"/>
        </w:rPr>
        <w:t xml:space="preserve"> </w:t>
      </w:r>
      <w:proofErr w:type="spellStart"/>
      <w:r w:rsidRPr="00B54D59">
        <w:rPr>
          <w:b/>
          <w:spacing w:val="2"/>
          <w:szCs w:val="21"/>
        </w:rPr>
        <w:t>F</w:t>
      </w:r>
      <w:r w:rsidRPr="00B54D59">
        <w:rPr>
          <w:b/>
          <w:spacing w:val="-5"/>
          <w:szCs w:val="21"/>
        </w:rPr>
        <w:t>o</w:t>
      </w:r>
      <w:r w:rsidRPr="00B54D59">
        <w:rPr>
          <w:b/>
          <w:spacing w:val="-3"/>
          <w:szCs w:val="21"/>
        </w:rPr>
        <w:t>c</w:t>
      </w:r>
      <w:r w:rsidRPr="00B54D59">
        <w:rPr>
          <w:b/>
          <w:spacing w:val="2"/>
          <w:szCs w:val="21"/>
        </w:rPr>
        <w:t>a</w:t>
      </w:r>
      <w:r w:rsidRPr="00B54D59">
        <w:rPr>
          <w:b/>
          <w:spacing w:val="3"/>
          <w:szCs w:val="21"/>
        </w:rPr>
        <w:t>l</w:t>
      </w:r>
      <w:r w:rsidRPr="00B54D59">
        <w:rPr>
          <w:b/>
          <w:spacing w:val="-19"/>
          <w:szCs w:val="21"/>
        </w:rPr>
        <w:t>T</w:t>
      </w:r>
      <w:r w:rsidRPr="00B54D59">
        <w:rPr>
          <w:b/>
          <w:spacing w:val="-3"/>
          <w:szCs w:val="21"/>
        </w:rPr>
        <w:t>e</w:t>
      </w:r>
      <w:r w:rsidRPr="00B54D59">
        <w:rPr>
          <w:b/>
          <w:spacing w:val="2"/>
          <w:szCs w:val="21"/>
        </w:rPr>
        <w:t>c</w:t>
      </w:r>
      <w:r w:rsidRPr="00B54D59">
        <w:rPr>
          <w:b/>
          <w:szCs w:val="21"/>
        </w:rPr>
        <w:t>h</w:t>
      </w:r>
      <w:proofErr w:type="spellEnd"/>
      <w:r w:rsidRPr="00B54D59">
        <w:rPr>
          <w:b/>
          <w:spacing w:val="-5"/>
          <w:szCs w:val="21"/>
        </w:rPr>
        <w:t xml:space="preserve"> </w:t>
      </w:r>
      <w:r w:rsidRPr="00B54D59">
        <w:rPr>
          <w:b/>
          <w:spacing w:val="2"/>
          <w:szCs w:val="21"/>
        </w:rPr>
        <w:t>S</w:t>
      </w:r>
      <w:r w:rsidRPr="00B54D59">
        <w:rPr>
          <w:b/>
          <w:spacing w:val="-5"/>
          <w:szCs w:val="21"/>
        </w:rPr>
        <w:t>y</w:t>
      </w:r>
      <w:r w:rsidRPr="00B54D59">
        <w:rPr>
          <w:b/>
          <w:spacing w:val="4"/>
          <w:szCs w:val="21"/>
        </w:rPr>
        <w:t>s</w:t>
      </w:r>
      <w:r w:rsidRPr="00B54D59">
        <w:rPr>
          <w:b/>
          <w:spacing w:val="-1"/>
          <w:szCs w:val="21"/>
        </w:rPr>
        <w:t>t</w:t>
      </w:r>
      <w:r w:rsidRPr="00B54D59">
        <w:rPr>
          <w:b/>
          <w:spacing w:val="2"/>
          <w:szCs w:val="21"/>
        </w:rPr>
        <w:t>e</w:t>
      </w:r>
      <w:r w:rsidRPr="00B54D59">
        <w:rPr>
          <w:b/>
          <w:spacing w:val="-6"/>
          <w:szCs w:val="21"/>
        </w:rPr>
        <w:t>m</w:t>
      </w:r>
      <w:r w:rsidRPr="00B54D59">
        <w:rPr>
          <w:b/>
          <w:szCs w:val="21"/>
        </w:rPr>
        <w:t>s,</w:t>
      </w:r>
      <w:r w:rsidRPr="00B54D59">
        <w:rPr>
          <w:b/>
          <w:spacing w:val="4"/>
          <w:szCs w:val="21"/>
        </w:rPr>
        <w:t xml:space="preserve"> </w:t>
      </w:r>
      <w:r w:rsidRPr="00B54D59">
        <w:rPr>
          <w:b/>
          <w:spacing w:val="-4"/>
          <w:szCs w:val="21"/>
        </w:rPr>
        <w:t>L</w:t>
      </w:r>
      <w:r w:rsidRPr="00B54D59">
        <w:rPr>
          <w:b/>
          <w:spacing w:val="3"/>
          <w:szCs w:val="21"/>
        </w:rPr>
        <w:t>t</w:t>
      </w:r>
      <w:r w:rsidRPr="00B54D59">
        <w:rPr>
          <w:b/>
          <w:spacing w:val="-5"/>
          <w:szCs w:val="21"/>
        </w:rPr>
        <w:t>d</w:t>
      </w:r>
      <w:r w:rsidRPr="00B54D59">
        <w:rPr>
          <w:b/>
          <w:szCs w:val="21"/>
        </w:rPr>
        <w:t>.</w:t>
      </w:r>
    </w:p>
    <w:p w:rsidR="00185B99" w:rsidRPr="00B54D59" w:rsidRDefault="00185B99">
      <w:pPr>
        <w:spacing w:before="0"/>
        <w:jc w:val="center"/>
        <w:rPr>
          <w:b/>
          <w:bCs/>
          <w:szCs w:val="21"/>
        </w:rPr>
      </w:pPr>
    </w:p>
    <w:p w:rsidR="00185B99" w:rsidRPr="00B54D59" w:rsidRDefault="0051290C">
      <w:pPr>
        <w:ind w:firstLineChars="283" w:firstLine="594"/>
        <w:jc w:val="center"/>
        <w:rPr>
          <w:b/>
          <w:lang w:val="en-GB"/>
        </w:rPr>
      </w:pPr>
      <w:r w:rsidRPr="00B54D59">
        <w:rPr>
          <w:b/>
          <w:lang w:val="en-GB"/>
        </w:rPr>
        <w:t>Copyright ©</w:t>
      </w:r>
      <w:r w:rsidR="00030B19" w:rsidRPr="00030B19">
        <w:rPr>
          <w:b/>
          <w:lang w:val="en-GB"/>
        </w:rPr>
        <w:t>2022</w:t>
      </w:r>
      <w:r w:rsidRPr="00B54D59">
        <w:rPr>
          <w:b/>
          <w:lang w:val="en-GB"/>
        </w:rPr>
        <w:t xml:space="preserve">, </w:t>
      </w:r>
      <w:proofErr w:type="spellStart"/>
      <w:r w:rsidRPr="00B54D59">
        <w:rPr>
          <w:b/>
          <w:lang w:val="en-GB"/>
        </w:rPr>
        <w:t>FocalTech</w:t>
      </w:r>
      <w:proofErr w:type="spellEnd"/>
      <w:r w:rsidRPr="00B54D59">
        <w:rPr>
          <w:b/>
          <w:lang w:val="en-GB"/>
        </w:rPr>
        <w:t xml:space="preserve"> Systems, Ltd</w:t>
      </w:r>
    </w:p>
    <w:p w:rsidR="00185B99" w:rsidRPr="00B54D59" w:rsidRDefault="0051290C">
      <w:pPr>
        <w:ind w:firstLineChars="283" w:firstLine="594"/>
        <w:jc w:val="center"/>
        <w:rPr>
          <w:b/>
          <w:lang w:val="en-GB"/>
        </w:rPr>
      </w:pPr>
      <w:r w:rsidRPr="00B54D59">
        <w:rPr>
          <w:b/>
          <w:lang w:val="en-GB"/>
        </w:rPr>
        <w:t>All rights reserved</w:t>
      </w:r>
    </w:p>
    <w:p w:rsidR="00185B99" w:rsidRPr="00B54D59" w:rsidRDefault="00185B99">
      <w:pPr>
        <w:jc w:val="center"/>
        <w:rPr>
          <w:b/>
          <w:lang w:val="en-GB"/>
        </w:rPr>
      </w:pPr>
    </w:p>
    <w:p w:rsidR="005B38C5" w:rsidRPr="00B54D59" w:rsidRDefault="005B38C5" w:rsidP="005B38C5">
      <w:pPr>
        <w:spacing w:before="0" w:after="0"/>
        <w:jc w:val="center"/>
      </w:pPr>
      <w:r w:rsidRPr="00B54D59">
        <w:rPr>
          <w:rFonts w:ascii="MS Mincho" w:eastAsia="MS Mincho" w:hAnsi="MS Mincho" w:cs="MS Mincho" w:hint="eastAsia"/>
          <w:vanish/>
        </w:rPr>
        <w:t>‍</w:t>
      </w:r>
      <w:r w:rsidRPr="00B54D59">
        <w:rPr>
          <w:rFonts w:ascii="MS Mincho" w:eastAsia="MS Mincho" w:hAnsi="MS Mincho" w:cs="MS Mincho" w:hint="eastAsia"/>
          <w:b/>
          <w:bCs/>
          <w:vanish/>
        </w:rPr>
        <w:t>‍</w:t>
      </w:r>
      <w:r w:rsidRPr="00B54D59">
        <w:t>22</w:t>
      </w:r>
      <w:r w:rsidRPr="00B54D59">
        <w:rPr>
          <w:vertAlign w:val="superscript"/>
        </w:rPr>
        <w:t>th</w:t>
      </w:r>
      <w:r w:rsidRPr="00B54D59">
        <w:t xml:space="preserve"> </w:t>
      </w:r>
      <w:proofErr w:type="spellStart"/>
      <w:r w:rsidRPr="00B54D59">
        <w:t>Floor,Block</w:t>
      </w:r>
      <w:proofErr w:type="spellEnd"/>
      <w:r w:rsidRPr="00B54D59">
        <w:t xml:space="preserve"> B3, Building 9,</w:t>
      </w:r>
    </w:p>
    <w:p w:rsidR="005B38C5" w:rsidRPr="00B54D59" w:rsidRDefault="005B38C5" w:rsidP="005B38C5">
      <w:pPr>
        <w:spacing w:before="0" w:after="0"/>
        <w:jc w:val="center"/>
      </w:pPr>
      <w:r w:rsidRPr="00B54D59">
        <w:t>Zone II of Shenzhen Bay Eco-Technology Park,</w:t>
      </w:r>
    </w:p>
    <w:p w:rsidR="00185B99" w:rsidRPr="00B54D59" w:rsidRDefault="005B38C5" w:rsidP="005B38C5">
      <w:pPr>
        <w:spacing w:before="0"/>
        <w:ind w:firstLineChars="283" w:firstLine="594"/>
        <w:jc w:val="center"/>
        <w:rPr>
          <w:bCs/>
          <w:lang w:val="de-DE"/>
        </w:rPr>
      </w:pPr>
      <w:proofErr w:type="spellStart"/>
      <w:r w:rsidRPr="00B54D59">
        <w:t>Yuehai</w:t>
      </w:r>
      <w:proofErr w:type="spellEnd"/>
      <w:r w:rsidRPr="00B54D59">
        <w:t xml:space="preserve"> Avenue, Nanshan District, Shenzhen, Guangdong Province, China</w:t>
      </w:r>
    </w:p>
    <w:p w:rsidR="00185B99" w:rsidRPr="00B54D59" w:rsidRDefault="00185B99">
      <w:pPr>
        <w:spacing w:before="0"/>
        <w:ind w:firstLineChars="283" w:firstLine="594"/>
        <w:jc w:val="left"/>
        <w:rPr>
          <w:bCs/>
          <w:lang w:val="en-GB"/>
        </w:rPr>
      </w:pPr>
    </w:p>
    <w:p w:rsidR="00185B99" w:rsidRPr="00B54D59" w:rsidRDefault="0051290C">
      <w:pPr>
        <w:spacing w:before="0"/>
        <w:ind w:firstLineChars="283" w:firstLine="594"/>
        <w:jc w:val="center"/>
        <w:rPr>
          <w:b/>
          <w:bCs/>
          <w:lang w:val="de-DE"/>
        </w:rPr>
      </w:pPr>
      <w:r w:rsidRPr="00B54D59">
        <w:rPr>
          <w:b/>
          <w:bCs/>
          <w:lang w:val="de-DE"/>
        </w:rPr>
        <w:t>ZIP :518057</w:t>
      </w:r>
    </w:p>
    <w:p w:rsidR="00185B99" w:rsidRPr="00B54D59" w:rsidRDefault="0051290C">
      <w:pPr>
        <w:spacing w:before="0"/>
        <w:ind w:firstLineChars="283" w:firstLine="594"/>
        <w:jc w:val="center"/>
        <w:rPr>
          <w:b/>
          <w:bCs/>
          <w:lang w:val="de-DE"/>
        </w:rPr>
      </w:pPr>
      <w:r w:rsidRPr="00B54D59">
        <w:rPr>
          <w:b/>
          <w:bCs/>
          <w:lang w:val="de-DE"/>
        </w:rPr>
        <w:t>T +86 755 26588222</w:t>
      </w:r>
    </w:p>
    <w:p w:rsidR="00185B99" w:rsidRPr="00B54D59" w:rsidRDefault="0051290C">
      <w:pPr>
        <w:spacing w:before="0"/>
        <w:ind w:firstLineChars="283" w:firstLine="594"/>
        <w:jc w:val="center"/>
        <w:rPr>
          <w:b/>
          <w:bCs/>
          <w:lang w:val="de-DE"/>
        </w:rPr>
      </w:pPr>
      <w:r w:rsidRPr="00B54D59">
        <w:rPr>
          <w:b/>
          <w:bCs/>
          <w:lang w:val="de-DE"/>
        </w:rPr>
        <w:t>F +86 755 26712499</w:t>
      </w:r>
    </w:p>
    <w:p w:rsidR="00185B99" w:rsidRPr="00B54D59" w:rsidRDefault="0051290C">
      <w:pPr>
        <w:spacing w:before="0"/>
        <w:ind w:firstLineChars="283" w:firstLine="594"/>
        <w:jc w:val="center"/>
        <w:rPr>
          <w:b/>
          <w:lang w:val="de-DE"/>
        </w:rPr>
      </w:pPr>
      <w:r w:rsidRPr="00B54D59">
        <w:rPr>
          <w:b/>
          <w:bCs/>
          <w:lang w:val="de-DE"/>
        </w:rPr>
        <w:t xml:space="preserve">E </w:t>
      </w:r>
      <w:hyperlink r:id="rId9" w:history="1">
        <w:r w:rsidRPr="00B54D59">
          <w:rPr>
            <w:rStyle w:val="af3"/>
            <w:b/>
            <w:bCs/>
            <w:lang w:val="de-DE"/>
          </w:rPr>
          <w:t>support@focaltech-systems.com</w:t>
        </w:r>
      </w:hyperlink>
    </w:p>
    <w:p w:rsidR="00185B99" w:rsidRPr="00B54D59" w:rsidRDefault="00185B99">
      <w:pPr>
        <w:spacing w:before="0"/>
        <w:ind w:firstLineChars="283" w:firstLine="594"/>
        <w:jc w:val="center"/>
        <w:rPr>
          <w:b/>
          <w:bCs/>
          <w:lang w:val="de-DE"/>
        </w:rPr>
      </w:pPr>
    </w:p>
    <w:p w:rsidR="00185B99" w:rsidRPr="00B54D59" w:rsidRDefault="00551E54">
      <w:pPr>
        <w:spacing w:before="0"/>
        <w:ind w:firstLineChars="283" w:firstLine="594"/>
        <w:jc w:val="center"/>
        <w:rPr>
          <w:b/>
          <w:lang w:val="de-DE"/>
        </w:rPr>
      </w:pPr>
      <w:hyperlink r:id="rId10" w:history="1">
        <w:r w:rsidR="0051290C" w:rsidRPr="00B54D59">
          <w:rPr>
            <w:rStyle w:val="af3"/>
            <w:b/>
            <w:bCs/>
            <w:lang w:val="de-DE"/>
          </w:rPr>
          <w:t>www.focaltech-systems.com</w:t>
        </w:r>
      </w:hyperlink>
    </w:p>
    <w:p w:rsidR="00185B99" w:rsidRPr="00B54D59" w:rsidRDefault="0051290C">
      <w:pPr>
        <w:widowControl/>
        <w:adjustRightInd/>
        <w:spacing w:before="0" w:after="0"/>
        <w:jc w:val="left"/>
        <w:textAlignment w:val="auto"/>
        <w:rPr>
          <w:lang w:val="de-DE"/>
        </w:rPr>
      </w:pPr>
      <w:r w:rsidRPr="00B54D59">
        <w:rPr>
          <w:lang w:val="de-DE"/>
        </w:rPr>
        <w:br w:type="page"/>
      </w:r>
    </w:p>
    <w:p w:rsidR="00185B99" w:rsidRPr="00B54D59" w:rsidRDefault="0051290C">
      <w:pPr>
        <w:jc w:val="left"/>
        <w:rPr>
          <w:sz w:val="24"/>
          <w:szCs w:val="24"/>
          <w:lang w:val="en-GB"/>
        </w:rPr>
      </w:pPr>
      <w:r w:rsidRPr="00B54D59">
        <w:rPr>
          <w:sz w:val="24"/>
          <w:szCs w:val="24"/>
          <w:lang w:val="en-GB"/>
        </w:rPr>
        <w:lastRenderedPageBreak/>
        <w:t>Revision History</w:t>
      </w:r>
    </w:p>
    <w:tbl>
      <w:tblPr>
        <w:tblW w:w="997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86"/>
        <w:gridCol w:w="831"/>
        <w:gridCol w:w="4171"/>
        <w:gridCol w:w="1600"/>
        <w:gridCol w:w="1990"/>
      </w:tblGrid>
      <w:tr w:rsidR="00185B99" w:rsidRPr="00B54D59">
        <w:tc>
          <w:tcPr>
            <w:tcW w:w="1386" w:type="dxa"/>
            <w:shd w:val="clear" w:color="auto" w:fill="C0C0C0"/>
          </w:tcPr>
          <w:p w:rsidR="00185B99" w:rsidRPr="00B54D59" w:rsidRDefault="0051290C">
            <w:pPr>
              <w:jc w:val="center"/>
              <w:rPr>
                <w:b/>
                <w:bCs/>
                <w:szCs w:val="21"/>
                <w:lang w:val="en-GB"/>
              </w:rPr>
            </w:pPr>
            <w:r w:rsidRPr="00B54D59">
              <w:rPr>
                <w:b/>
                <w:bCs/>
                <w:szCs w:val="21"/>
                <w:lang w:val="en-GB"/>
              </w:rPr>
              <w:t>Date</w:t>
            </w:r>
          </w:p>
        </w:tc>
        <w:tc>
          <w:tcPr>
            <w:tcW w:w="831" w:type="dxa"/>
            <w:shd w:val="clear" w:color="auto" w:fill="C0C0C0"/>
          </w:tcPr>
          <w:p w:rsidR="00185B99" w:rsidRPr="00B54D59" w:rsidRDefault="0051290C">
            <w:pPr>
              <w:jc w:val="center"/>
              <w:rPr>
                <w:b/>
                <w:bCs/>
                <w:szCs w:val="21"/>
                <w:lang w:val="en-GB"/>
              </w:rPr>
            </w:pPr>
            <w:r w:rsidRPr="00B54D59">
              <w:rPr>
                <w:b/>
                <w:bCs/>
                <w:szCs w:val="21"/>
                <w:lang w:val="en-GB"/>
              </w:rPr>
              <w:t>Version</w:t>
            </w:r>
          </w:p>
        </w:tc>
        <w:tc>
          <w:tcPr>
            <w:tcW w:w="4171" w:type="dxa"/>
            <w:shd w:val="clear" w:color="auto" w:fill="C0C0C0"/>
          </w:tcPr>
          <w:p w:rsidR="00185B99" w:rsidRPr="00B54D59" w:rsidRDefault="0051290C">
            <w:pPr>
              <w:jc w:val="center"/>
              <w:rPr>
                <w:b/>
                <w:bCs/>
                <w:szCs w:val="21"/>
                <w:lang w:val="en-GB"/>
              </w:rPr>
            </w:pPr>
            <w:r w:rsidRPr="00B54D59">
              <w:rPr>
                <w:b/>
                <w:bCs/>
                <w:szCs w:val="21"/>
                <w:lang w:val="en-GB"/>
              </w:rPr>
              <w:t>List of changes</w:t>
            </w:r>
          </w:p>
        </w:tc>
        <w:tc>
          <w:tcPr>
            <w:tcW w:w="1600" w:type="dxa"/>
            <w:shd w:val="clear" w:color="auto" w:fill="C0C0C0"/>
          </w:tcPr>
          <w:p w:rsidR="00185B99" w:rsidRPr="00B54D59" w:rsidRDefault="0051290C">
            <w:pPr>
              <w:jc w:val="center"/>
              <w:rPr>
                <w:b/>
                <w:bCs/>
                <w:szCs w:val="21"/>
                <w:lang w:val="en-GB"/>
              </w:rPr>
            </w:pPr>
            <w:r w:rsidRPr="00B54D59">
              <w:rPr>
                <w:b/>
                <w:bCs/>
                <w:szCs w:val="21"/>
                <w:lang w:val="en-GB"/>
              </w:rPr>
              <w:t>Author</w:t>
            </w:r>
          </w:p>
        </w:tc>
        <w:tc>
          <w:tcPr>
            <w:tcW w:w="1990" w:type="dxa"/>
            <w:shd w:val="clear" w:color="auto" w:fill="C0C0C0"/>
          </w:tcPr>
          <w:p w:rsidR="00185B99" w:rsidRPr="00B54D59" w:rsidRDefault="0051290C">
            <w:pPr>
              <w:jc w:val="center"/>
              <w:rPr>
                <w:b/>
                <w:bCs/>
                <w:szCs w:val="21"/>
                <w:lang w:val="en-GB"/>
              </w:rPr>
            </w:pPr>
            <w:r w:rsidRPr="00B54D59">
              <w:rPr>
                <w:b/>
                <w:bCs/>
                <w:szCs w:val="21"/>
                <w:lang w:val="en-GB"/>
              </w:rPr>
              <w:t>Approved by</w:t>
            </w:r>
          </w:p>
        </w:tc>
      </w:tr>
      <w:tr w:rsidR="00721A3A" w:rsidRPr="00B54D59">
        <w:tc>
          <w:tcPr>
            <w:tcW w:w="1386" w:type="dxa"/>
            <w:vAlign w:val="center"/>
          </w:tcPr>
          <w:p w:rsidR="00721A3A" w:rsidRPr="00BF37E9" w:rsidRDefault="00FF66E1" w:rsidP="00721A3A">
            <w:pPr>
              <w:spacing w:before="0"/>
              <w:jc w:val="center"/>
              <w:rPr>
                <w:szCs w:val="18"/>
                <w:lang w:val="en-GB"/>
              </w:rPr>
            </w:pPr>
            <w:r>
              <w:rPr>
                <w:szCs w:val="18"/>
                <w:lang w:val="en-GB"/>
              </w:rPr>
              <w:t>2022.06</w:t>
            </w:r>
            <w:r w:rsidR="00721A3A" w:rsidRPr="00BF37E9">
              <w:rPr>
                <w:szCs w:val="18"/>
                <w:lang w:val="en-GB"/>
              </w:rPr>
              <w:t>.</w:t>
            </w:r>
            <w:r w:rsidR="00BF37E9" w:rsidRPr="00BF37E9">
              <w:rPr>
                <w:szCs w:val="18"/>
                <w:lang w:val="en-GB"/>
              </w:rPr>
              <w:t>1</w:t>
            </w:r>
            <w:r>
              <w:rPr>
                <w:szCs w:val="18"/>
                <w:lang w:val="en-GB"/>
              </w:rPr>
              <w:t>5</w:t>
            </w:r>
          </w:p>
        </w:tc>
        <w:tc>
          <w:tcPr>
            <w:tcW w:w="831" w:type="dxa"/>
            <w:vAlign w:val="center"/>
          </w:tcPr>
          <w:p w:rsidR="00721A3A" w:rsidRPr="00BF37E9" w:rsidRDefault="00721A3A" w:rsidP="00721A3A">
            <w:pPr>
              <w:pStyle w:val="DefaultText"/>
              <w:spacing w:before="0"/>
              <w:rPr>
                <w:rFonts w:eastAsia="等线"/>
                <w:szCs w:val="18"/>
                <w:lang w:val="en-GB"/>
              </w:rPr>
            </w:pPr>
            <w:r w:rsidRPr="00BF37E9">
              <w:rPr>
                <w:rFonts w:eastAsia="等线"/>
                <w:szCs w:val="18"/>
                <w:lang w:val="en-GB"/>
              </w:rPr>
              <w:t xml:space="preserve">       1.0</w:t>
            </w:r>
          </w:p>
        </w:tc>
        <w:tc>
          <w:tcPr>
            <w:tcW w:w="4171" w:type="dxa"/>
            <w:vAlign w:val="center"/>
          </w:tcPr>
          <w:p w:rsidR="00721A3A" w:rsidRPr="00BF37E9" w:rsidRDefault="00721A3A" w:rsidP="00721A3A">
            <w:pPr>
              <w:pStyle w:val="DefaultText"/>
              <w:spacing w:before="0"/>
              <w:rPr>
                <w:rFonts w:eastAsia="等线"/>
                <w:szCs w:val="18"/>
                <w:lang w:val="en-GB"/>
              </w:rPr>
            </w:pPr>
            <w:r w:rsidRPr="00BF37E9">
              <w:rPr>
                <w:rFonts w:eastAsia="等线"/>
                <w:szCs w:val="18"/>
                <w:lang w:val="en-GB"/>
              </w:rPr>
              <w:t>1. Initial draft.</w:t>
            </w:r>
          </w:p>
        </w:tc>
        <w:tc>
          <w:tcPr>
            <w:tcW w:w="1600" w:type="dxa"/>
            <w:vAlign w:val="center"/>
          </w:tcPr>
          <w:p w:rsidR="00721A3A" w:rsidRPr="00BF37E9" w:rsidRDefault="00BF37E9" w:rsidP="00721A3A">
            <w:pPr>
              <w:spacing w:before="0"/>
              <w:jc w:val="center"/>
              <w:rPr>
                <w:szCs w:val="18"/>
                <w:lang w:val="en-GB"/>
              </w:rPr>
            </w:pPr>
            <w:proofErr w:type="spellStart"/>
            <w:r w:rsidRPr="00BF37E9">
              <w:rPr>
                <w:rFonts w:hint="eastAsia"/>
                <w:szCs w:val="18"/>
                <w:lang w:val="en-GB"/>
              </w:rPr>
              <w:t>OuYangyunfeng</w:t>
            </w:r>
            <w:proofErr w:type="spellEnd"/>
          </w:p>
        </w:tc>
        <w:tc>
          <w:tcPr>
            <w:tcW w:w="1990" w:type="dxa"/>
            <w:vAlign w:val="center"/>
          </w:tcPr>
          <w:p w:rsidR="00721A3A" w:rsidRPr="007F798B" w:rsidRDefault="00721A3A" w:rsidP="00721A3A">
            <w:pPr>
              <w:spacing w:before="0"/>
              <w:jc w:val="center"/>
              <w:rPr>
                <w:szCs w:val="18"/>
                <w:highlight w:val="yellow"/>
                <w:lang w:val="en-GB"/>
              </w:rPr>
            </w:pPr>
            <w:r w:rsidRPr="00E82E61">
              <w:rPr>
                <w:szCs w:val="18"/>
                <w:lang w:val="en-GB"/>
              </w:rPr>
              <w:t>Luoguojin</w:t>
            </w:r>
          </w:p>
        </w:tc>
      </w:tr>
      <w:tr w:rsidR="00185B99" w:rsidRPr="00B54D59">
        <w:tc>
          <w:tcPr>
            <w:tcW w:w="1386" w:type="dxa"/>
            <w:vAlign w:val="center"/>
          </w:tcPr>
          <w:p w:rsidR="00185B99" w:rsidRPr="007F798B" w:rsidRDefault="00185B99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831" w:type="dxa"/>
            <w:vAlign w:val="center"/>
          </w:tcPr>
          <w:p w:rsidR="00185B99" w:rsidRPr="007F798B" w:rsidRDefault="00185B99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4171" w:type="dxa"/>
            <w:vAlign w:val="center"/>
          </w:tcPr>
          <w:p w:rsidR="00185B99" w:rsidRPr="007F798B" w:rsidRDefault="00185B99">
            <w:pPr>
              <w:pStyle w:val="DefaultText"/>
              <w:widowControl w:val="0"/>
              <w:spacing w:before="0"/>
              <w:rPr>
                <w:rFonts w:eastAsia="等线"/>
                <w:kern w:val="2"/>
                <w:szCs w:val="18"/>
                <w:lang w:val="en-GB"/>
              </w:rPr>
            </w:pPr>
          </w:p>
        </w:tc>
        <w:tc>
          <w:tcPr>
            <w:tcW w:w="1600" w:type="dxa"/>
            <w:vAlign w:val="center"/>
          </w:tcPr>
          <w:p w:rsidR="00185B99" w:rsidRPr="007F798B" w:rsidRDefault="00185B99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  <w:tc>
          <w:tcPr>
            <w:tcW w:w="1990" w:type="dxa"/>
            <w:vAlign w:val="center"/>
          </w:tcPr>
          <w:p w:rsidR="00185B99" w:rsidRPr="007F798B" w:rsidRDefault="00185B99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</w:tr>
      <w:tr w:rsidR="000B2B6B" w:rsidRPr="00B54D59">
        <w:tc>
          <w:tcPr>
            <w:tcW w:w="1386" w:type="dxa"/>
            <w:vAlign w:val="center"/>
          </w:tcPr>
          <w:p w:rsidR="000B2B6B" w:rsidRPr="007F798B" w:rsidRDefault="000B2B6B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831" w:type="dxa"/>
            <w:vAlign w:val="center"/>
          </w:tcPr>
          <w:p w:rsidR="000B2B6B" w:rsidRPr="007F798B" w:rsidRDefault="000B2B6B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4171" w:type="dxa"/>
            <w:vAlign w:val="center"/>
          </w:tcPr>
          <w:p w:rsidR="000B2B6B" w:rsidRPr="007F798B" w:rsidRDefault="000B2B6B">
            <w:pPr>
              <w:pStyle w:val="DefaultText"/>
              <w:widowControl w:val="0"/>
              <w:spacing w:before="0"/>
              <w:rPr>
                <w:rFonts w:eastAsia="等线"/>
                <w:kern w:val="2"/>
                <w:szCs w:val="18"/>
                <w:lang w:val="en-GB"/>
              </w:rPr>
            </w:pPr>
          </w:p>
        </w:tc>
        <w:tc>
          <w:tcPr>
            <w:tcW w:w="1600" w:type="dxa"/>
            <w:vAlign w:val="center"/>
          </w:tcPr>
          <w:p w:rsidR="000B2B6B" w:rsidRPr="007F798B" w:rsidRDefault="000B2B6B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  <w:tc>
          <w:tcPr>
            <w:tcW w:w="1990" w:type="dxa"/>
            <w:vAlign w:val="center"/>
          </w:tcPr>
          <w:p w:rsidR="000B2B6B" w:rsidRPr="007F798B" w:rsidRDefault="000B2B6B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</w:tr>
      <w:tr w:rsidR="00185B99" w:rsidRPr="00B54D59">
        <w:tc>
          <w:tcPr>
            <w:tcW w:w="1386" w:type="dxa"/>
            <w:vAlign w:val="center"/>
          </w:tcPr>
          <w:p w:rsidR="00185B99" w:rsidRPr="007F798B" w:rsidRDefault="00185B99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831" w:type="dxa"/>
            <w:vAlign w:val="center"/>
          </w:tcPr>
          <w:p w:rsidR="00185B99" w:rsidRPr="007F798B" w:rsidRDefault="00185B99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4171" w:type="dxa"/>
            <w:vAlign w:val="center"/>
          </w:tcPr>
          <w:p w:rsidR="00185B99" w:rsidRPr="007F798B" w:rsidRDefault="00185B99">
            <w:pPr>
              <w:pStyle w:val="DefaultText"/>
              <w:widowControl w:val="0"/>
              <w:spacing w:before="0"/>
              <w:rPr>
                <w:rFonts w:eastAsia="等线"/>
                <w:kern w:val="2"/>
                <w:szCs w:val="18"/>
                <w:lang w:val="en-GB"/>
              </w:rPr>
            </w:pPr>
          </w:p>
        </w:tc>
        <w:tc>
          <w:tcPr>
            <w:tcW w:w="1600" w:type="dxa"/>
            <w:vAlign w:val="center"/>
          </w:tcPr>
          <w:p w:rsidR="00185B99" w:rsidRPr="007F798B" w:rsidRDefault="00185B99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  <w:tc>
          <w:tcPr>
            <w:tcW w:w="1990" w:type="dxa"/>
            <w:vAlign w:val="center"/>
          </w:tcPr>
          <w:p w:rsidR="00185B99" w:rsidRPr="007F798B" w:rsidRDefault="00185B99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</w:tr>
      <w:tr w:rsidR="00185B99" w:rsidRPr="00B54D59">
        <w:tc>
          <w:tcPr>
            <w:tcW w:w="1386" w:type="dxa"/>
            <w:vAlign w:val="center"/>
          </w:tcPr>
          <w:p w:rsidR="00185B99" w:rsidRPr="007F798B" w:rsidRDefault="00185B99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831" w:type="dxa"/>
            <w:vAlign w:val="center"/>
          </w:tcPr>
          <w:p w:rsidR="00185B99" w:rsidRPr="007F798B" w:rsidRDefault="00185B99">
            <w:pPr>
              <w:spacing w:before="0"/>
              <w:jc w:val="center"/>
              <w:rPr>
                <w:szCs w:val="18"/>
                <w:lang w:val="en-GB"/>
              </w:rPr>
            </w:pPr>
          </w:p>
        </w:tc>
        <w:tc>
          <w:tcPr>
            <w:tcW w:w="4171" w:type="dxa"/>
            <w:vAlign w:val="center"/>
          </w:tcPr>
          <w:p w:rsidR="00185B99" w:rsidRPr="007F798B" w:rsidRDefault="00185B99">
            <w:pPr>
              <w:pStyle w:val="DefaultText"/>
              <w:widowControl w:val="0"/>
              <w:spacing w:before="0"/>
              <w:rPr>
                <w:rFonts w:eastAsia="等线"/>
                <w:kern w:val="2"/>
                <w:szCs w:val="18"/>
                <w:lang w:val="en-GB"/>
              </w:rPr>
            </w:pPr>
          </w:p>
        </w:tc>
        <w:tc>
          <w:tcPr>
            <w:tcW w:w="1600" w:type="dxa"/>
            <w:vAlign w:val="center"/>
          </w:tcPr>
          <w:p w:rsidR="00185B99" w:rsidRPr="007F798B" w:rsidRDefault="00185B99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  <w:tc>
          <w:tcPr>
            <w:tcW w:w="1990" w:type="dxa"/>
            <w:vAlign w:val="center"/>
          </w:tcPr>
          <w:p w:rsidR="00185B99" w:rsidRPr="007F798B" w:rsidRDefault="00185B99">
            <w:pPr>
              <w:pStyle w:val="12"/>
              <w:widowControl w:val="0"/>
              <w:overflowPunct/>
              <w:autoSpaceDE/>
              <w:autoSpaceDN/>
              <w:adjustRightInd/>
              <w:spacing w:before="0" w:line="240" w:lineRule="auto"/>
              <w:jc w:val="center"/>
              <w:textAlignment w:val="auto"/>
              <w:rPr>
                <w:rFonts w:hAnsi="等线"/>
                <w:kern w:val="2"/>
                <w:szCs w:val="18"/>
                <w:lang w:val="en-GB"/>
              </w:rPr>
            </w:pPr>
          </w:p>
        </w:tc>
      </w:tr>
    </w:tbl>
    <w:p w:rsidR="00185B99" w:rsidRPr="00B54D59" w:rsidRDefault="00185B99"/>
    <w:p w:rsidR="00185B99" w:rsidRPr="00B54D59" w:rsidRDefault="00185B99">
      <w:pPr>
        <w:widowControl/>
        <w:adjustRightInd/>
        <w:spacing w:before="0" w:after="0"/>
        <w:jc w:val="left"/>
        <w:textAlignment w:val="auto"/>
      </w:pPr>
    </w:p>
    <w:p w:rsidR="00721A3A" w:rsidRPr="00B54D59" w:rsidRDefault="00721A3A">
      <w:pPr>
        <w:widowControl/>
        <w:adjustRightInd/>
        <w:spacing w:before="0" w:after="0"/>
        <w:jc w:val="left"/>
        <w:textAlignment w:val="auto"/>
      </w:pPr>
    </w:p>
    <w:sdt>
      <w:sdtPr>
        <w:rPr>
          <w:lang w:val="zh-CN"/>
        </w:rPr>
        <w:id w:val="18119983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85B99" w:rsidRPr="00B54D59" w:rsidRDefault="0085011C" w:rsidP="000B2B6B">
          <w:pPr>
            <w:pageBreakBefore/>
            <w:spacing w:before="0" w:after="0"/>
            <w:jc w:val="left"/>
            <w:rPr>
              <w:b/>
              <w:sz w:val="28"/>
              <w:szCs w:val="24"/>
            </w:rPr>
          </w:pPr>
          <w:r w:rsidRPr="00B54D59">
            <w:rPr>
              <w:b/>
              <w:sz w:val="28"/>
              <w:szCs w:val="24"/>
            </w:rPr>
            <w:t>Table Of Content</w:t>
          </w:r>
        </w:p>
        <w:p w:rsidR="00EE5CA9" w:rsidRDefault="00423512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</w:rPr>
          </w:pP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TOC \o "1-3" \h \z \u </w:instrText>
          </w:r>
          <w:r>
            <w:rPr>
              <w:bCs w:val="0"/>
            </w:rPr>
            <w:fldChar w:fldCharType="separate"/>
          </w:r>
          <w:hyperlink w:anchor="_Toc94118437" w:history="1">
            <w:r w:rsidR="00EE5CA9" w:rsidRPr="008C0F30">
              <w:rPr>
                <w:rStyle w:val="af3"/>
                <w:noProof/>
              </w:rPr>
              <w:t>1 概述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_Toc94118437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1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</w:rPr>
          </w:pPr>
          <w:hyperlink w:anchor="_Toc94118438" w:history="1">
            <w:r w:rsidR="00EE5CA9" w:rsidRPr="008C0F30">
              <w:rPr>
                <w:rStyle w:val="af3"/>
                <w:noProof/>
              </w:rPr>
              <w:t>2 基础接口设置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_Toc94118438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2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39" w:history="1">
            <w:r w:rsidR="00EE5CA9" w:rsidRPr="008C0F30">
              <w:rPr>
                <w:rStyle w:val="af3"/>
                <w:rFonts w:cs="Times New Roman"/>
                <w:noProof/>
                <w:lang w:val="en-GB"/>
              </w:rPr>
              <w:t>2.1</w:t>
            </w:r>
            <w:r w:rsidR="00EE5CA9" w:rsidRPr="008C0F30">
              <w:rPr>
                <w:rStyle w:val="af3"/>
                <w:noProof/>
                <w:lang w:val="en-GB"/>
              </w:rPr>
              <w:t xml:space="preserve"> I2C通讯接口设置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_Toc94118439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2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40" w:history="1">
            <w:r w:rsidR="00EE5CA9" w:rsidRPr="008C0F30">
              <w:rPr>
                <w:rStyle w:val="af3"/>
                <w:rFonts w:cs="Times New Roman"/>
                <w:noProof/>
                <w:lang w:val="en-GB"/>
              </w:rPr>
              <w:t>2.2</w:t>
            </w:r>
            <w:r w:rsidR="00EE5CA9" w:rsidRPr="008C0F30">
              <w:rPr>
                <w:rStyle w:val="af3"/>
                <w:noProof/>
                <w:lang w:val="en-GB"/>
              </w:rPr>
              <w:t xml:space="preserve"> 延时函数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_Toc94118440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2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10"/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</w:rPr>
          </w:pPr>
          <w:hyperlink w:anchor="_Toc94118441" w:history="1">
            <w:r w:rsidR="00EE5CA9" w:rsidRPr="008C0F30">
              <w:rPr>
                <w:rStyle w:val="af3"/>
                <w:noProof/>
              </w:rPr>
              <w:t>3 功能模块移植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_Toc94118441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3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42" w:history="1">
            <w:r w:rsidR="00EE5CA9" w:rsidRPr="008C0F30">
              <w:rPr>
                <w:rStyle w:val="af3"/>
                <w:rFonts w:cs="Times New Roman"/>
                <w:noProof/>
              </w:rPr>
              <w:t>3.1</w:t>
            </w:r>
            <w:r w:rsidR="00EE5CA9" w:rsidRPr="008C0F30">
              <w:rPr>
                <w:rStyle w:val="af3"/>
                <w:noProof/>
              </w:rPr>
              <w:t xml:space="preserve"> 初始化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_Toc94118442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3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30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2"/>
            </w:rPr>
          </w:pPr>
          <w:hyperlink w:anchor="_Toc94118443" w:history="1">
            <w:r w:rsidR="00EE5CA9" w:rsidRPr="008C0F30">
              <w:rPr>
                <w:rStyle w:val="af3"/>
                <w:noProof/>
                <w:lang w:val="en-GB"/>
              </w:rPr>
              <w:t>3.1.1 初始化参数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_Toc94118443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3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30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2"/>
            </w:rPr>
          </w:pPr>
          <w:hyperlink w:anchor="_Toc94118444" w:history="1">
            <w:r w:rsidR="00EE5CA9" w:rsidRPr="008C0F30">
              <w:rPr>
                <w:rStyle w:val="af3"/>
                <w:noProof/>
                <w:lang w:val="en-GB"/>
              </w:rPr>
              <w:t>3.1.2 TP初始化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_Toc94118444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3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45" w:history="1">
            <w:r w:rsidR="00EE5CA9" w:rsidRPr="008C0F30">
              <w:rPr>
                <w:rStyle w:val="af3"/>
                <w:rFonts w:cs="Times New Roman"/>
                <w:noProof/>
              </w:rPr>
              <w:t>3.2</w:t>
            </w:r>
            <w:r w:rsidR="00EE5CA9" w:rsidRPr="008C0F30">
              <w:rPr>
                <w:rStyle w:val="af3"/>
                <w:noProof/>
              </w:rPr>
              <w:t xml:space="preserve"> 触摸功能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_Toc94118445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4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30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2"/>
            </w:rPr>
          </w:pPr>
          <w:hyperlink w:anchor="_Toc94118446" w:history="1">
            <w:r w:rsidR="00EE5CA9" w:rsidRPr="008C0F30">
              <w:rPr>
                <w:rStyle w:val="af3"/>
                <w:noProof/>
              </w:rPr>
              <w:t>3.2.1 多点触摸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_Toc94118446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4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30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2"/>
            </w:rPr>
          </w:pPr>
          <w:hyperlink w:anchor="_Toc94118447" w:history="1">
            <w:r w:rsidR="00EE5CA9" w:rsidRPr="008C0F30">
              <w:rPr>
                <w:rStyle w:val="af3"/>
                <w:noProof/>
              </w:rPr>
              <w:t>3.2.2 手势模式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_Toc94118447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4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48" w:history="1">
            <w:r w:rsidR="00EE5CA9" w:rsidRPr="008C0F30">
              <w:rPr>
                <w:rStyle w:val="af3"/>
                <w:rFonts w:cs="Times New Roman"/>
                <w:noProof/>
              </w:rPr>
              <w:t>3.3</w:t>
            </w:r>
            <w:r w:rsidR="00EE5CA9" w:rsidRPr="008C0F30">
              <w:rPr>
                <w:rStyle w:val="af3"/>
                <w:noProof/>
              </w:rPr>
              <w:t xml:space="preserve"> 亮灭屏机制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_Toc94118448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4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49" w:history="1">
            <w:r w:rsidR="00EE5CA9" w:rsidRPr="008C0F30">
              <w:rPr>
                <w:rStyle w:val="af3"/>
                <w:rFonts w:cs="Times New Roman"/>
                <w:noProof/>
              </w:rPr>
              <w:t>3.4</w:t>
            </w:r>
            <w:r w:rsidR="00EE5CA9" w:rsidRPr="008C0F30">
              <w:rPr>
                <w:rStyle w:val="af3"/>
                <w:noProof/>
              </w:rPr>
              <w:t xml:space="preserve"> ESD检测机制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_Toc94118449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5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2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94118450" w:history="1">
            <w:r w:rsidR="00EE5CA9" w:rsidRPr="008C0F30">
              <w:rPr>
                <w:rStyle w:val="af3"/>
                <w:rFonts w:cs="Times New Roman"/>
                <w:noProof/>
              </w:rPr>
              <w:t>3.5</w:t>
            </w:r>
            <w:r w:rsidR="00EE5CA9" w:rsidRPr="008C0F30">
              <w:rPr>
                <w:rStyle w:val="af3"/>
                <w:noProof/>
              </w:rPr>
              <w:t xml:space="preserve"> 固件开机升级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_Toc94118450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5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30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2"/>
            </w:rPr>
          </w:pPr>
          <w:hyperlink w:anchor="_Toc94118451" w:history="1">
            <w:r w:rsidR="00EE5CA9" w:rsidRPr="008C0F30">
              <w:rPr>
                <w:rStyle w:val="af3"/>
                <w:noProof/>
              </w:rPr>
              <w:t>3.5.1 固件开机升级流程图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_Toc94118451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5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EE5CA9" w:rsidRDefault="00551E54">
          <w:pPr>
            <w:pStyle w:val="30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Cs w:val="22"/>
            </w:rPr>
          </w:pPr>
          <w:hyperlink w:anchor="_Toc94118452" w:history="1">
            <w:r w:rsidR="00EE5CA9" w:rsidRPr="008C0F30">
              <w:rPr>
                <w:rStyle w:val="af3"/>
                <w:noProof/>
              </w:rPr>
              <w:t>3.5.2 固件开机升级移植</w:t>
            </w:r>
            <w:r w:rsidR="00EE5CA9">
              <w:rPr>
                <w:noProof/>
                <w:webHidden/>
              </w:rPr>
              <w:tab/>
            </w:r>
            <w:r w:rsidR="00EE5CA9">
              <w:rPr>
                <w:noProof/>
                <w:webHidden/>
              </w:rPr>
              <w:fldChar w:fldCharType="begin"/>
            </w:r>
            <w:r w:rsidR="00EE5CA9">
              <w:rPr>
                <w:noProof/>
                <w:webHidden/>
              </w:rPr>
              <w:instrText xml:space="preserve"> PAGEREF _Toc94118452 \h </w:instrText>
            </w:r>
            <w:r w:rsidR="00EE5CA9">
              <w:rPr>
                <w:noProof/>
                <w:webHidden/>
              </w:rPr>
            </w:r>
            <w:r w:rsidR="00EE5CA9">
              <w:rPr>
                <w:noProof/>
                <w:webHidden/>
              </w:rPr>
              <w:fldChar w:fldCharType="separate"/>
            </w:r>
            <w:r w:rsidR="0030413A">
              <w:rPr>
                <w:noProof/>
                <w:webHidden/>
              </w:rPr>
              <w:t>6</w:t>
            </w:r>
            <w:r w:rsidR="00EE5CA9">
              <w:rPr>
                <w:noProof/>
                <w:webHidden/>
              </w:rPr>
              <w:fldChar w:fldCharType="end"/>
            </w:r>
          </w:hyperlink>
        </w:p>
        <w:p w:rsidR="00185B99" w:rsidRPr="00B54D59" w:rsidRDefault="00423512">
          <w:r>
            <w:rPr>
              <w:rFonts w:cs="MingLiU"/>
              <w:bCs/>
            </w:rPr>
            <w:fldChar w:fldCharType="end"/>
          </w:r>
        </w:p>
      </w:sdtContent>
    </w:sdt>
    <w:p w:rsidR="00185B99" w:rsidRPr="00B54D59" w:rsidRDefault="00185B99">
      <w:pPr>
        <w:widowControl/>
        <w:adjustRightInd/>
        <w:spacing w:before="0" w:after="0"/>
        <w:jc w:val="left"/>
        <w:textAlignment w:val="auto"/>
        <w:sectPr w:rsidR="00185B99" w:rsidRPr="00B54D59">
          <w:headerReference w:type="even" r:id="rId11"/>
          <w:headerReference w:type="default" r:id="rId12"/>
          <w:footerReference w:type="default" r:id="rId13"/>
          <w:headerReference w:type="first" r:id="rId14"/>
          <w:pgSz w:w="11907" w:h="16840"/>
          <w:pgMar w:top="1440" w:right="1080" w:bottom="1440" w:left="1080" w:header="454" w:footer="0" w:gutter="0"/>
          <w:pgNumType w:start="1"/>
          <w:cols w:space="425"/>
          <w:docGrid w:linePitch="326"/>
        </w:sectPr>
      </w:pPr>
    </w:p>
    <w:p w:rsidR="001A7523" w:rsidRDefault="00E61FDF" w:rsidP="006433C5">
      <w:pPr>
        <w:pStyle w:val="1"/>
      </w:pPr>
      <w:bookmarkStart w:id="1" w:name="_Toc94118437"/>
      <w:r w:rsidRPr="006433C5">
        <w:rPr>
          <w:rFonts w:hint="eastAsia"/>
        </w:rPr>
        <w:lastRenderedPageBreak/>
        <w:t>概述</w:t>
      </w:r>
      <w:bookmarkEnd w:id="1"/>
    </w:p>
    <w:p w:rsidR="00093154" w:rsidRPr="00093154" w:rsidRDefault="00093154" w:rsidP="00093154">
      <w:pPr>
        <w:ind w:firstLine="431"/>
        <w:rPr>
          <w:lang w:val="en-GB"/>
        </w:rPr>
      </w:pPr>
      <w:r>
        <w:rPr>
          <w:rFonts w:hint="eastAsia"/>
          <w:lang w:val="en-GB"/>
        </w:rPr>
        <w:t>本指南介绍如何移植“</w:t>
      </w:r>
      <w:proofErr w:type="spellStart"/>
      <w:r w:rsidR="00F9068B">
        <w:rPr>
          <w:rFonts w:hint="eastAsia"/>
          <w:lang w:val="en-GB"/>
        </w:rPr>
        <w:t>FocalT</w:t>
      </w:r>
      <w:r>
        <w:rPr>
          <w:rFonts w:hint="eastAsia"/>
          <w:lang w:val="en-GB"/>
        </w:rPr>
        <w:t>ech</w:t>
      </w:r>
      <w:proofErr w:type="spellEnd"/>
      <w:r>
        <w:rPr>
          <w:lang w:val="en-GB"/>
        </w:rPr>
        <w:t xml:space="preserve"> </w:t>
      </w:r>
      <w:r w:rsidR="00E82E61">
        <w:rPr>
          <w:lang w:val="en-GB"/>
        </w:rPr>
        <w:t>FT3169 D</w:t>
      </w:r>
      <w:r w:rsidR="00E82E61">
        <w:rPr>
          <w:rFonts w:hint="eastAsia"/>
          <w:lang w:val="en-GB"/>
        </w:rPr>
        <w:t>river</w:t>
      </w:r>
      <w:r w:rsidR="00F9068B">
        <w:rPr>
          <w:lang w:val="en-GB"/>
        </w:rPr>
        <w:t xml:space="preserve"> Code</w:t>
      </w:r>
      <w:r w:rsidR="000F3E7C">
        <w:rPr>
          <w:rFonts w:hint="eastAsia"/>
          <w:lang w:val="en-GB"/>
        </w:rPr>
        <w:t>”</w:t>
      </w:r>
      <w:r w:rsidR="007E711E">
        <w:rPr>
          <w:rFonts w:hint="eastAsia"/>
          <w:lang w:val="en-GB"/>
        </w:rPr>
        <w:t>，包括</w:t>
      </w:r>
      <w:r w:rsidR="00E82E61">
        <w:rPr>
          <w:rFonts w:hint="eastAsia"/>
          <w:lang w:val="en-GB"/>
        </w:rPr>
        <w:t>初始化、</w:t>
      </w:r>
      <w:r w:rsidR="007E711E">
        <w:rPr>
          <w:rFonts w:hint="eastAsia"/>
          <w:lang w:val="en-GB"/>
        </w:rPr>
        <w:t>多点触摸</w:t>
      </w:r>
      <w:r w:rsidR="00E82E61">
        <w:rPr>
          <w:rFonts w:hint="eastAsia"/>
          <w:lang w:val="en-GB"/>
        </w:rPr>
        <w:t>、手势模式、E</w:t>
      </w:r>
      <w:r w:rsidR="00E82E61">
        <w:rPr>
          <w:lang w:val="en-GB"/>
        </w:rPr>
        <w:t>SD</w:t>
      </w:r>
      <w:r w:rsidR="00E82E61">
        <w:rPr>
          <w:rFonts w:hint="eastAsia"/>
          <w:lang w:val="en-GB"/>
        </w:rPr>
        <w:t>检测机制</w:t>
      </w:r>
      <w:r w:rsidR="00302CA8">
        <w:rPr>
          <w:rFonts w:hint="eastAsia"/>
          <w:lang w:val="en-GB"/>
        </w:rPr>
        <w:t>和固件升级</w:t>
      </w:r>
      <w:r w:rsidR="00E82E61">
        <w:rPr>
          <w:rFonts w:hint="eastAsia"/>
          <w:lang w:val="en-GB"/>
        </w:rPr>
        <w:t>等</w:t>
      </w:r>
      <w:r w:rsidR="00F9068B">
        <w:rPr>
          <w:rFonts w:hint="eastAsia"/>
          <w:lang w:val="en-GB"/>
        </w:rPr>
        <w:t>功能</w:t>
      </w:r>
      <w:r>
        <w:rPr>
          <w:rFonts w:hint="eastAsia"/>
          <w:lang w:val="en-GB"/>
        </w:rPr>
        <w:t>。</w:t>
      </w:r>
    </w:p>
    <w:p w:rsidR="006433C5" w:rsidRPr="000F3E7C" w:rsidRDefault="006433C5" w:rsidP="006433C5">
      <w:pPr>
        <w:rPr>
          <w:lang w:val="en-GB"/>
        </w:rPr>
      </w:pPr>
    </w:p>
    <w:p w:rsidR="00834A91" w:rsidRDefault="00093154" w:rsidP="006433C5">
      <w:pPr>
        <w:rPr>
          <w:lang w:val="en-GB"/>
        </w:rPr>
      </w:pPr>
      <w:r>
        <w:rPr>
          <w:rFonts w:hint="eastAsia"/>
          <w:lang w:val="en-GB"/>
        </w:rPr>
        <w:t>注意：</w:t>
      </w:r>
    </w:p>
    <w:p w:rsidR="00093154" w:rsidRDefault="00093154" w:rsidP="00834A91">
      <w:pPr>
        <w:pStyle w:val="af6"/>
        <w:numPr>
          <w:ilvl w:val="0"/>
          <w:numId w:val="42"/>
        </w:numPr>
        <w:ind w:firstLineChars="0"/>
        <w:rPr>
          <w:lang w:val="en-GB"/>
        </w:rPr>
      </w:pPr>
      <w:r w:rsidRPr="00834A91">
        <w:rPr>
          <w:rFonts w:hint="eastAsia"/>
          <w:lang w:val="en-GB"/>
        </w:rPr>
        <w:t>该文档涉及的</w:t>
      </w:r>
      <w:r w:rsidR="00F9068B">
        <w:rPr>
          <w:rFonts w:hint="eastAsia"/>
          <w:lang w:val="en-GB"/>
        </w:rPr>
        <w:t>I2C</w:t>
      </w:r>
      <w:r w:rsidRPr="00834A91">
        <w:rPr>
          <w:rFonts w:hint="eastAsia"/>
          <w:lang w:val="en-GB"/>
        </w:rPr>
        <w:t>通讯接口</w:t>
      </w:r>
      <w:r w:rsidR="005D78E6" w:rsidRPr="00834A91">
        <w:rPr>
          <w:rFonts w:hint="eastAsia"/>
          <w:lang w:val="en-GB"/>
        </w:rPr>
        <w:t>、</w:t>
      </w:r>
      <w:r w:rsidR="00F9068B">
        <w:rPr>
          <w:rFonts w:hint="eastAsia"/>
          <w:lang w:val="en-GB"/>
        </w:rPr>
        <w:t>GPIO</w:t>
      </w:r>
      <w:r w:rsidR="005A6D56">
        <w:rPr>
          <w:rFonts w:hint="eastAsia"/>
          <w:lang w:val="en-GB"/>
        </w:rPr>
        <w:t>配置</w:t>
      </w:r>
      <w:r w:rsidR="005D78E6" w:rsidRPr="00834A91">
        <w:rPr>
          <w:rFonts w:hint="eastAsia"/>
          <w:lang w:val="en-GB"/>
        </w:rPr>
        <w:t>使用、定时器使用</w:t>
      </w:r>
      <w:r w:rsidRPr="00834A91">
        <w:rPr>
          <w:rFonts w:hint="eastAsia"/>
          <w:lang w:val="en-GB"/>
        </w:rPr>
        <w:t>以及</w:t>
      </w:r>
      <w:r w:rsidR="00F9068B">
        <w:rPr>
          <w:lang w:val="en-GB"/>
        </w:rPr>
        <w:t>D</w:t>
      </w:r>
      <w:r w:rsidRPr="00834A91">
        <w:rPr>
          <w:rFonts w:hint="eastAsia"/>
          <w:lang w:val="en-GB"/>
        </w:rPr>
        <w:t>elay</w:t>
      </w:r>
      <w:r w:rsidR="00F9068B">
        <w:rPr>
          <w:rFonts w:hint="eastAsia"/>
          <w:lang w:val="en-GB"/>
        </w:rPr>
        <w:t>函数，请参考你的平台做</w:t>
      </w:r>
      <w:r w:rsidR="00F9068B">
        <w:rPr>
          <w:lang w:val="en-GB"/>
        </w:rPr>
        <w:t>相应适配</w:t>
      </w:r>
      <w:r w:rsidR="00834A91">
        <w:rPr>
          <w:rFonts w:hint="eastAsia"/>
          <w:lang w:val="en-GB"/>
        </w:rPr>
        <w:t>；</w:t>
      </w:r>
    </w:p>
    <w:p w:rsidR="00E82E61" w:rsidRPr="00834A91" w:rsidRDefault="00E82E61" w:rsidP="00834A91">
      <w:pPr>
        <w:pStyle w:val="af6"/>
        <w:numPr>
          <w:ilvl w:val="0"/>
          <w:numId w:val="42"/>
        </w:numPr>
        <w:ind w:firstLineChars="0"/>
        <w:rPr>
          <w:lang w:val="en-GB"/>
        </w:rPr>
      </w:pPr>
      <w:r w:rsidRPr="00834A91">
        <w:rPr>
          <w:rFonts w:hint="eastAsia"/>
          <w:lang w:val="en-GB"/>
        </w:rPr>
        <w:t>如下功能为</w:t>
      </w:r>
      <w:r w:rsidRPr="00F9068B">
        <w:rPr>
          <w:rFonts w:hint="eastAsia"/>
          <w:highlight w:val="yellow"/>
          <w:lang w:val="en-GB"/>
        </w:rPr>
        <w:t>必须移植</w:t>
      </w:r>
      <w:r w:rsidR="00F9068B" w:rsidRPr="00F9068B">
        <w:rPr>
          <w:rFonts w:hint="eastAsia"/>
          <w:highlight w:val="yellow"/>
          <w:lang w:val="en-GB"/>
        </w:rPr>
        <w:t>的</w:t>
      </w:r>
      <w:r w:rsidR="00F9068B" w:rsidRPr="00F9068B">
        <w:rPr>
          <w:highlight w:val="yellow"/>
          <w:lang w:val="en-GB"/>
        </w:rPr>
        <w:t>功能</w:t>
      </w:r>
      <w:r w:rsidRPr="00834A91">
        <w:rPr>
          <w:rFonts w:hint="eastAsia"/>
          <w:lang w:val="en-GB"/>
        </w:rPr>
        <w:t>：</w:t>
      </w:r>
    </w:p>
    <w:p w:rsidR="00E82E61" w:rsidRPr="00302CA8" w:rsidRDefault="00E82E61" w:rsidP="00302CA8">
      <w:pPr>
        <w:pStyle w:val="af6"/>
        <w:numPr>
          <w:ilvl w:val="0"/>
          <w:numId w:val="38"/>
        </w:numPr>
        <w:ind w:firstLineChars="0"/>
        <w:rPr>
          <w:lang w:val="en-GB"/>
        </w:rPr>
      </w:pPr>
      <w:r w:rsidRPr="00E82E61">
        <w:rPr>
          <w:rFonts w:hint="eastAsia"/>
          <w:lang w:val="en-GB"/>
        </w:rPr>
        <w:t>触摸报点</w:t>
      </w:r>
      <w:r w:rsidR="003733C3">
        <w:rPr>
          <w:rFonts w:hint="eastAsia"/>
          <w:lang w:val="en-GB"/>
        </w:rPr>
        <w:t>，</w:t>
      </w:r>
      <w:r w:rsidR="00AD5374">
        <w:rPr>
          <w:rFonts w:hint="eastAsia"/>
          <w:lang w:val="en-GB"/>
        </w:rPr>
        <w:t>具体实现请参考</w:t>
      </w:r>
      <w:r w:rsidR="003733C3">
        <w:rPr>
          <w:rFonts w:hint="eastAsia"/>
          <w:lang w:val="en-GB"/>
        </w:rPr>
        <w:t>本文档</w:t>
      </w:r>
      <w:hyperlink w:anchor="_触摸功能" w:history="1">
        <w:r w:rsidR="003733C3" w:rsidRPr="003733C3">
          <w:rPr>
            <w:rStyle w:val="af3"/>
            <w:rFonts w:hint="eastAsia"/>
            <w:lang w:val="en-GB"/>
          </w:rPr>
          <w:t>触摸功能</w:t>
        </w:r>
      </w:hyperlink>
    </w:p>
    <w:p w:rsidR="00E82E61" w:rsidRDefault="00E82E61" w:rsidP="00E82E61">
      <w:pPr>
        <w:pStyle w:val="af6"/>
        <w:numPr>
          <w:ilvl w:val="0"/>
          <w:numId w:val="38"/>
        </w:numPr>
        <w:ind w:firstLineChars="0"/>
        <w:rPr>
          <w:lang w:val="en-GB"/>
        </w:rPr>
      </w:pPr>
      <w:r w:rsidRPr="00E82E61">
        <w:rPr>
          <w:lang w:val="en-GB"/>
        </w:rPr>
        <w:t>ESD</w:t>
      </w:r>
      <w:r w:rsidRPr="00E82E61">
        <w:rPr>
          <w:rFonts w:hint="eastAsia"/>
          <w:lang w:val="en-GB"/>
        </w:rPr>
        <w:t>检测机制</w:t>
      </w:r>
      <w:r w:rsidR="003733C3">
        <w:rPr>
          <w:rFonts w:hint="eastAsia"/>
          <w:lang w:val="en-GB"/>
        </w:rPr>
        <w:t>，</w:t>
      </w:r>
      <w:r w:rsidR="00AD5374">
        <w:rPr>
          <w:rFonts w:hint="eastAsia"/>
          <w:lang w:val="en-GB"/>
        </w:rPr>
        <w:t>具体实现请参考</w:t>
      </w:r>
      <w:r w:rsidR="003733C3">
        <w:rPr>
          <w:rFonts w:hint="eastAsia"/>
          <w:lang w:val="en-GB"/>
        </w:rPr>
        <w:t>本文档</w:t>
      </w:r>
      <w:hyperlink w:anchor="_ESD检测机制" w:history="1">
        <w:r w:rsidR="003733C3" w:rsidRPr="003733C3">
          <w:rPr>
            <w:rStyle w:val="af3"/>
            <w:lang w:val="en-GB"/>
          </w:rPr>
          <w:t>ESD检测机制</w:t>
        </w:r>
      </w:hyperlink>
    </w:p>
    <w:p w:rsidR="00302CA8" w:rsidRPr="00E82E61" w:rsidRDefault="00302CA8" w:rsidP="00E82E61">
      <w:pPr>
        <w:pStyle w:val="af6"/>
        <w:numPr>
          <w:ilvl w:val="0"/>
          <w:numId w:val="38"/>
        </w:numPr>
        <w:ind w:firstLineChars="0"/>
        <w:rPr>
          <w:lang w:val="en-GB"/>
        </w:rPr>
      </w:pPr>
      <w:r>
        <w:rPr>
          <w:rFonts w:hint="eastAsia"/>
          <w:lang w:val="en-GB"/>
        </w:rPr>
        <w:t>固件升级</w:t>
      </w:r>
      <w:r w:rsidR="003733C3">
        <w:rPr>
          <w:rFonts w:hint="eastAsia"/>
          <w:lang w:val="en-GB"/>
        </w:rPr>
        <w:t>，</w:t>
      </w:r>
      <w:r w:rsidR="00AD5374">
        <w:rPr>
          <w:rFonts w:hint="eastAsia"/>
          <w:lang w:val="en-GB"/>
        </w:rPr>
        <w:t>具体实现请参考</w:t>
      </w:r>
      <w:r w:rsidR="003733C3">
        <w:rPr>
          <w:rFonts w:hint="eastAsia"/>
          <w:lang w:val="en-GB"/>
        </w:rPr>
        <w:t>本文档</w:t>
      </w:r>
      <w:hyperlink w:anchor="_固件开机升级" w:history="1">
        <w:r w:rsidR="003C4D08" w:rsidRPr="003C4D08">
          <w:rPr>
            <w:rStyle w:val="af3"/>
            <w:rFonts w:hint="eastAsia"/>
            <w:lang w:val="en-GB"/>
          </w:rPr>
          <w:t>固件开机升级</w:t>
        </w:r>
      </w:hyperlink>
    </w:p>
    <w:p w:rsidR="00EB0815" w:rsidRDefault="00EB0815" w:rsidP="00EB0815">
      <w:pPr>
        <w:pStyle w:val="af6"/>
        <w:numPr>
          <w:ilvl w:val="0"/>
          <w:numId w:val="42"/>
        </w:numPr>
        <w:ind w:firstLineChars="0"/>
        <w:rPr>
          <w:lang w:val="en-GB"/>
        </w:rPr>
      </w:pPr>
      <w:r>
        <w:rPr>
          <w:rFonts w:hint="eastAsia"/>
          <w:lang w:val="en-GB"/>
        </w:rPr>
        <w:t>如下功能为可选</w:t>
      </w:r>
      <w:r w:rsidRPr="00834A91">
        <w:rPr>
          <w:rFonts w:hint="eastAsia"/>
          <w:lang w:val="en-GB"/>
        </w:rPr>
        <w:t>移植项：</w:t>
      </w:r>
    </w:p>
    <w:p w:rsidR="00E82E61" w:rsidRPr="008F0603" w:rsidRDefault="00E7176F" w:rsidP="00AD0BE3">
      <w:pPr>
        <w:pStyle w:val="af6"/>
        <w:numPr>
          <w:ilvl w:val="0"/>
          <w:numId w:val="47"/>
        </w:numPr>
        <w:ind w:firstLineChars="0"/>
        <w:rPr>
          <w:lang w:val="en-GB"/>
        </w:rPr>
      </w:pPr>
      <w:r>
        <w:rPr>
          <w:rFonts w:hint="eastAsia"/>
          <w:lang w:val="en-GB"/>
        </w:rPr>
        <w:t>手势模式</w:t>
      </w:r>
      <w:r w:rsidR="00EB0815" w:rsidRPr="008F0603">
        <w:rPr>
          <w:rFonts w:hint="eastAsia"/>
          <w:lang w:val="en-GB"/>
        </w:rPr>
        <w:t>，具体实现请参考本文档</w:t>
      </w:r>
      <w:hyperlink w:anchor="_初始化参数" w:history="1">
        <w:r w:rsidR="00AF056B" w:rsidRPr="008F0603">
          <w:rPr>
            <w:rStyle w:val="af3"/>
            <w:rFonts w:hint="eastAsia"/>
            <w:lang w:val="en-GB"/>
          </w:rPr>
          <w:t>初始化参数</w:t>
        </w:r>
      </w:hyperlink>
      <w:r w:rsidR="00AF056B" w:rsidRPr="008F0603">
        <w:rPr>
          <w:rFonts w:hint="eastAsia"/>
          <w:lang w:val="en-GB"/>
        </w:rPr>
        <w:t>以及</w:t>
      </w:r>
      <w:hyperlink w:anchor="_手势模式" w:history="1">
        <w:r w:rsidR="008F0603" w:rsidRPr="008F0603">
          <w:rPr>
            <w:rStyle w:val="af3"/>
            <w:rFonts w:hint="eastAsia"/>
            <w:lang w:val="en-GB"/>
          </w:rPr>
          <w:t>手势模式</w:t>
        </w:r>
      </w:hyperlink>
    </w:p>
    <w:p w:rsidR="006433C5" w:rsidRDefault="00D1523B" w:rsidP="006433C5">
      <w:pPr>
        <w:pStyle w:val="1"/>
      </w:pPr>
      <w:bookmarkStart w:id="2" w:name="_Toc94118438"/>
      <w:r>
        <w:rPr>
          <w:rFonts w:hint="eastAsia"/>
        </w:rPr>
        <w:lastRenderedPageBreak/>
        <w:t>基础接口设置</w:t>
      </w:r>
      <w:bookmarkEnd w:id="2"/>
    </w:p>
    <w:p w:rsidR="00321141" w:rsidRPr="00321141" w:rsidRDefault="00F9068B" w:rsidP="00F9068B">
      <w:pPr>
        <w:ind w:left="431"/>
        <w:rPr>
          <w:lang w:val="en-GB"/>
        </w:rPr>
      </w:pPr>
      <w:r>
        <w:rPr>
          <w:rFonts w:hint="eastAsia"/>
          <w:lang w:val="en-GB"/>
        </w:rPr>
        <w:t>本章节</w:t>
      </w:r>
      <w:r>
        <w:rPr>
          <w:lang w:val="en-GB"/>
        </w:rPr>
        <w:t>介绍</w:t>
      </w:r>
      <w:r>
        <w:rPr>
          <w:rFonts w:hint="eastAsia"/>
          <w:lang w:val="en-GB"/>
        </w:rPr>
        <w:t>跟</w:t>
      </w:r>
      <w:r>
        <w:rPr>
          <w:lang w:val="en-GB"/>
        </w:rPr>
        <w:t>平台相关的基础配置，需要根据平台做适配，主要包括：</w:t>
      </w:r>
      <w:r>
        <w:rPr>
          <w:rFonts w:hint="eastAsia"/>
          <w:lang w:val="en-GB"/>
        </w:rPr>
        <w:t>I2C通信</w:t>
      </w:r>
      <w:r>
        <w:rPr>
          <w:lang w:val="en-GB"/>
        </w:rPr>
        <w:t>接口和delay延时函数。</w:t>
      </w:r>
    </w:p>
    <w:p w:rsidR="00321141" w:rsidRPr="00BB17C3" w:rsidRDefault="00BB17C3" w:rsidP="00321141">
      <w:pPr>
        <w:pStyle w:val="2"/>
        <w:rPr>
          <w:lang w:val="en-GB"/>
        </w:rPr>
      </w:pPr>
      <w:bookmarkStart w:id="3" w:name="_Toc94118439"/>
      <w:r>
        <w:rPr>
          <w:lang w:val="en-GB"/>
        </w:rPr>
        <w:t>I</w:t>
      </w:r>
      <w:r>
        <w:rPr>
          <w:rFonts w:hint="eastAsia"/>
          <w:lang w:val="en-GB"/>
        </w:rPr>
        <w:t>2C通讯接口设置</w:t>
      </w:r>
      <w:bookmarkEnd w:id="3"/>
    </w:p>
    <w:p w:rsidR="005A6D56" w:rsidRDefault="005A6D56" w:rsidP="002E2092">
      <w:pPr>
        <w:ind w:firstLine="482"/>
        <w:rPr>
          <w:lang w:val="en-GB"/>
        </w:rPr>
      </w:pPr>
      <w:r>
        <w:rPr>
          <w:rFonts w:hint="eastAsia"/>
          <w:lang w:val="en-GB"/>
        </w:rPr>
        <w:t>第一步，</w:t>
      </w:r>
      <w:r w:rsidR="00B70DB9">
        <w:rPr>
          <w:rFonts w:hint="eastAsia"/>
          <w:lang w:val="en-GB"/>
        </w:rPr>
        <w:t>根据当前平台</w:t>
      </w:r>
      <w:r w:rsidR="005D78E6">
        <w:rPr>
          <w:rFonts w:hint="eastAsia"/>
          <w:lang w:val="en-GB"/>
        </w:rPr>
        <w:t>在</w:t>
      </w:r>
      <w:proofErr w:type="spellStart"/>
      <w:r w:rsidR="005D78E6">
        <w:rPr>
          <w:rFonts w:hint="eastAsia"/>
          <w:lang w:val="en-GB"/>
        </w:rPr>
        <w:t>focaltech_core.</w:t>
      </w:r>
      <w:r w:rsidR="005D78E6">
        <w:rPr>
          <w:lang w:val="en-GB"/>
        </w:rPr>
        <w:t>c</w:t>
      </w:r>
      <w:proofErr w:type="spellEnd"/>
      <w:r w:rsidR="005D78E6">
        <w:rPr>
          <w:rFonts w:hint="eastAsia"/>
          <w:lang w:val="en-GB"/>
        </w:rPr>
        <w:t>文件中</w:t>
      </w:r>
      <w:r w:rsidR="00B70DB9">
        <w:rPr>
          <w:rFonts w:hint="eastAsia"/>
          <w:lang w:val="en-GB"/>
        </w:rPr>
        <w:t>初始化</w:t>
      </w:r>
      <w:r w:rsidR="005C333C">
        <w:rPr>
          <w:rFonts w:hint="eastAsia"/>
          <w:lang w:val="en-GB"/>
        </w:rPr>
        <w:t>I2C</w:t>
      </w:r>
      <w:r w:rsidR="00B70DB9">
        <w:rPr>
          <w:rFonts w:hint="eastAsia"/>
          <w:lang w:val="en-GB"/>
        </w:rPr>
        <w:t>接口</w:t>
      </w:r>
      <w:r>
        <w:rPr>
          <w:rFonts w:hint="eastAsia"/>
          <w:lang w:val="en-GB"/>
        </w:rPr>
        <w:t>，</w:t>
      </w:r>
      <w:r>
        <w:rPr>
          <w:lang w:val="en-GB"/>
        </w:rPr>
        <w:t>请填充初始化接口</w:t>
      </w:r>
      <w:r>
        <w:rPr>
          <w:rFonts w:hint="eastAsia"/>
          <w:lang w:val="en-GB"/>
        </w:rPr>
        <w:t>函数</w:t>
      </w:r>
    </w:p>
    <w:p w:rsidR="005A6D56" w:rsidRDefault="00CF5B2B" w:rsidP="005A6D56">
      <w:pPr>
        <w:ind w:left="964" w:firstLine="482"/>
        <w:rPr>
          <w:lang w:val="en-GB"/>
        </w:rPr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platform_i2c_init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:rsidR="00B70DB9" w:rsidRDefault="005A6D56" w:rsidP="002E2092">
      <w:pPr>
        <w:ind w:firstLine="482"/>
        <w:rPr>
          <w:lang w:val="en-GB"/>
        </w:rPr>
      </w:pPr>
      <w:r>
        <w:rPr>
          <w:rFonts w:hint="eastAsia"/>
          <w:lang w:val="en-GB"/>
        </w:rPr>
        <w:t>第二步</w:t>
      </w:r>
      <w:r>
        <w:rPr>
          <w:lang w:val="en-GB"/>
        </w:rPr>
        <w:t>，</w:t>
      </w:r>
      <w:r>
        <w:rPr>
          <w:rFonts w:hint="eastAsia"/>
          <w:lang w:val="en-GB"/>
        </w:rPr>
        <w:t>更换</w:t>
      </w:r>
      <w:r w:rsidR="00112E79">
        <w:rPr>
          <w:rFonts w:hint="eastAsia"/>
          <w:lang w:val="en-GB"/>
        </w:rPr>
        <w:t>I2C</w:t>
      </w:r>
      <w:r w:rsidR="00A47FD4">
        <w:rPr>
          <w:rFonts w:hint="eastAsia"/>
          <w:lang w:val="en-GB"/>
        </w:rPr>
        <w:t>读写函数</w:t>
      </w:r>
      <w:r w:rsidR="00B70DB9">
        <w:rPr>
          <w:rFonts w:hint="eastAsia"/>
          <w:lang w:val="en-GB"/>
        </w:rPr>
        <w:t>为当前平台</w:t>
      </w:r>
      <w:r w:rsidR="00A47FD4">
        <w:rPr>
          <w:rFonts w:hint="eastAsia"/>
          <w:lang w:val="en-GB"/>
        </w:rPr>
        <w:t>I2C</w:t>
      </w:r>
      <w:r w:rsidR="00B70DB9">
        <w:rPr>
          <w:rFonts w:hint="eastAsia"/>
          <w:lang w:val="en-GB"/>
        </w:rPr>
        <w:t>读写函数</w:t>
      </w:r>
      <w:r w:rsidR="00D12D47">
        <w:rPr>
          <w:rFonts w:hint="eastAsia"/>
          <w:lang w:val="en-GB"/>
        </w:rPr>
        <w:t>：</w:t>
      </w:r>
    </w:p>
    <w:p w:rsidR="00C64982" w:rsidRDefault="00FF66E1" w:rsidP="00AE0B18">
      <w:pPr>
        <w:pStyle w:val="af6"/>
        <w:numPr>
          <w:ilvl w:val="0"/>
          <w:numId w:val="43"/>
        </w:numPr>
        <w:ind w:firstLineChars="0"/>
        <w:rPr>
          <w:lang w:val="en-GB"/>
        </w:rPr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platform_i2c_write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uint8_t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addr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8000FF"/>
          <w:sz w:val="20"/>
          <w:highlight w:val="white"/>
        </w:rPr>
        <w:t>uint8_t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wbuf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 </w:t>
      </w:r>
      <w:r>
        <w:rPr>
          <w:rFonts w:ascii="Courier New" w:hAnsi="Courier New" w:cs="Courier New"/>
          <w:color w:val="8000FF"/>
          <w:sz w:val="20"/>
          <w:highlight w:val="white"/>
        </w:rPr>
        <w:t>uint16_t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wlen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B70DB9" w:rsidRPr="00AE0B18">
        <w:rPr>
          <w:rFonts w:hint="eastAsia"/>
          <w:lang w:val="en-GB"/>
        </w:rPr>
        <w:t>：</w:t>
      </w:r>
      <w:proofErr w:type="spellStart"/>
      <w:r w:rsidR="003D526D">
        <w:rPr>
          <w:rFonts w:hint="eastAsia"/>
          <w:lang w:val="en-GB"/>
        </w:rPr>
        <w:t>addr</w:t>
      </w:r>
      <w:proofErr w:type="spellEnd"/>
      <w:r w:rsidR="003D526D">
        <w:rPr>
          <w:rFonts w:hint="eastAsia"/>
          <w:lang w:val="en-GB"/>
        </w:rPr>
        <w:t>为写入的地址，</w:t>
      </w:r>
      <w:r w:rsidR="00C64982" w:rsidRPr="00AE0B18">
        <w:rPr>
          <w:lang w:val="en-GB"/>
        </w:rPr>
        <w:t>data</w:t>
      </w:r>
      <w:r w:rsidR="00B70DB9" w:rsidRPr="00AE0B18">
        <w:rPr>
          <w:rFonts w:hint="eastAsia"/>
          <w:lang w:val="en-GB"/>
        </w:rPr>
        <w:t>为写入的</w:t>
      </w:r>
      <w:r w:rsidR="00D12D47" w:rsidRPr="00AE0B18">
        <w:rPr>
          <w:rFonts w:hint="eastAsia"/>
          <w:lang w:val="en-GB"/>
        </w:rPr>
        <w:t>数据</w:t>
      </w:r>
      <w:r w:rsidR="00C64982" w:rsidRPr="00AE0B18">
        <w:rPr>
          <w:rFonts w:hint="eastAsia"/>
          <w:lang w:val="en-GB"/>
        </w:rPr>
        <w:t>b</w:t>
      </w:r>
      <w:r w:rsidR="00C64982" w:rsidRPr="00AE0B18">
        <w:rPr>
          <w:lang w:val="en-GB"/>
        </w:rPr>
        <w:t>uffer</w:t>
      </w:r>
      <w:r w:rsidR="00D12D47" w:rsidRPr="00AE0B18">
        <w:rPr>
          <w:rFonts w:hint="eastAsia"/>
          <w:lang w:val="en-GB"/>
        </w:rPr>
        <w:t>，</w:t>
      </w:r>
      <w:proofErr w:type="spellStart"/>
      <w:r w:rsidR="00B70DB9" w:rsidRPr="00AE0B18">
        <w:rPr>
          <w:rFonts w:hint="eastAsia"/>
          <w:lang w:val="en-GB"/>
        </w:rPr>
        <w:t>datalen</w:t>
      </w:r>
      <w:proofErr w:type="spellEnd"/>
      <w:r w:rsidR="00B70DB9" w:rsidRPr="00AE0B18">
        <w:rPr>
          <w:rFonts w:hint="eastAsia"/>
          <w:lang w:val="en-GB"/>
        </w:rPr>
        <w:t>为写入</w:t>
      </w:r>
      <w:r w:rsidR="00302CA8">
        <w:rPr>
          <w:rFonts w:hint="eastAsia"/>
          <w:lang w:val="en-GB"/>
        </w:rPr>
        <w:t>的</w:t>
      </w:r>
      <w:r w:rsidR="00B70DB9" w:rsidRPr="00AE0B18">
        <w:rPr>
          <w:rFonts w:hint="eastAsia"/>
          <w:lang w:val="en-GB"/>
        </w:rPr>
        <w:t>数据</w:t>
      </w:r>
      <w:r w:rsidR="00C64982" w:rsidRPr="00AE0B18">
        <w:rPr>
          <w:rFonts w:hint="eastAsia"/>
          <w:lang w:val="en-GB"/>
        </w:rPr>
        <w:t>b</w:t>
      </w:r>
      <w:r w:rsidR="00C64982" w:rsidRPr="00AE0B18">
        <w:rPr>
          <w:lang w:val="en-GB"/>
        </w:rPr>
        <w:t>uffer</w:t>
      </w:r>
      <w:r w:rsidR="00B70DB9" w:rsidRPr="00AE0B18">
        <w:rPr>
          <w:rFonts w:hint="eastAsia"/>
          <w:lang w:val="en-GB"/>
        </w:rPr>
        <w:t>的长度</w:t>
      </w:r>
      <w:r w:rsidR="00504A5B" w:rsidRPr="00AE0B18">
        <w:rPr>
          <w:rFonts w:hint="eastAsia"/>
          <w:lang w:val="en-GB"/>
        </w:rPr>
        <w:t>；</w:t>
      </w:r>
    </w:p>
    <w:p w:rsidR="00321141" w:rsidRPr="00AE0B18" w:rsidRDefault="00FF66E1" w:rsidP="00321141">
      <w:pPr>
        <w:pStyle w:val="af6"/>
        <w:numPr>
          <w:ilvl w:val="0"/>
          <w:numId w:val="43"/>
        </w:numPr>
        <w:ind w:firstLineChars="0"/>
        <w:rPr>
          <w:lang w:val="en-GB"/>
        </w:rPr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platform_i2c_read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uint8_t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addr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highlight w:val="white"/>
        </w:rPr>
        <w:t>uint8_t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rbuf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highlight w:val="white"/>
        </w:rPr>
        <w:t>uint16_t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rlen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B70DB9" w:rsidRPr="00AE0B18">
        <w:rPr>
          <w:rFonts w:hint="eastAsia"/>
          <w:lang w:val="en-GB"/>
        </w:rPr>
        <w:t>：</w:t>
      </w:r>
      <w:proofErr w:type="spellStart"/>
      <w:r w:rsidR="003D526D">
        <w:rPr>
          <w:rFonts w:hint="eastAsia"/>
          <w:lang w:val="en-GB"/>
        </w:rPr>
        <w:t>addr</w:t>
      </w:r>
      <w:proofErr w:type="spellEnd"/>
      <w:r w:rsidR="003D526D">
        <w:rPr>
          <w:rFonts w:hint="eastAsia"/>
          <w:lang w:val="en-GB"/>
        </w:rPr>
        <w:t>为读取的地址，</w:t>
      </w:r>
      <w:r w:rsidR="00B70DB9" w:rsidRPr="00AE0B18">
        <w:rPr>
          <w:lang w:val="en-GB"/>
        </w:rPr>
        <w:t>data</w:t>
      </w:r>
      <w:r w:rsidR="00B70DB9" w:rsidRPr="00AE0B18">
        <w:rPr>
          <w:rFonts w:hint="eastAsia"/>
          <w:lang w:val="en-GB"/>
        </w:rPr>
        <w:t>为读取的数据buffer，</w:t>
      </w:r>
      <w:proofErr w:type="spellStart"/>
      <w:r w:rsidR="00B70DB9" w:rsidRPr="00AE0B18">
        <w:rPr>
          <w:rFonts w:hint="eastAsia"/>
          <w:lang w:val="en-GB"/>
        </w:rPr>
        <w:t>datalen</w:t>
      </w:r>
      <w:proofErr w:type="spellEnd"/>
      <w:r w:rsidR="00B70DB9" w:rsidRPr="00AE0B18">
        <w:rPr>
          <w:rFonts w:hint="eastAsia"/>
          <w:lang w:val="en-GB"/>
        </w:rPr>
        <w:t>为读取的</w:t>
      </w:r>
      <w:r w:rsidR="00E54CCF" w:rsidRPr="00AE0B18">
        <w:rPr>
          <w:rFonts w:hint="eastAsia"/>
          <w:lang w:val="en-GB"/>
        </w:rPr>
        <w:t>数据</w:t>
      </w:r>
      <w:r w:rsidR="00C64982" w:rsidRPr="00AE0B18">
        <w:rPr>
          <w:lang w:val="en-GB"/>
        </w:rPr>
        <w:t>buffer</w:t>
      </w:r>
      <w:r w:rsidR="00B70DB9" w:rsidRPr="00AE0B18">
        <w:rPr>
          <w:rFonts w:hint="eastAsia"/>
          <w:lang w:val="en-GB"/>
        </w:rPr>
        <w:t>的长度</w:t>
      </w:r>
      <w:r w:rsidR="00504A5B" w:rsidRPr="00AE0B18">
        <w:rPr>
          <w:rFonts w:hint="eastAsia"/>
          <w:lang w:val="en-GB"/>
        </w:rPr>
        <w:t>。</w:t>
      </w:r>
    </w:p>
    <w:p w:rsidR="002E2092" w:rsidRDefault="002E2092" w:rsidP="002E2092">
      <w:pPr>
        <w:ind w:left="482"/>
      </w:pPr>
    </w:p>
    <w:p w:rsidR="00067FE4" w:rsidRDefault="00067FE4" w:rsidP="002E2092">
      <w:pPr>
        <w:ind w:left="482"/>
      </w:pPr>
      <w:r>
        <w:rPr>
          <w:rFonts w:hint="eastAsia"/>
        </w:rPr>
        <w:t>S</w:t>
      </w:r>
      <w:r>
        <w:t>ample code中实际调用的</w:t>
      </w:r>
      <w:r>
        <w:rPr>
          <w:rFonts w:hint="eastAsia"/>
        </w:rPr>
        <w:t>I2C读写</w:t>
      </w:r>
      <w:r>
        <w:t>接口为：</w:t>
      </w:r>
      <w:r w:rsidR="00330404">
        <w:rPr>
          <w:rFonts w:hint="eastAsia"/>
        </w:rPr>
        <w:t>（会自动</w:t>
      </w:r>
      <w:r w:rsidR="00330404">
        <w:t>调用上面platform_i2c_write/read</w:t>
      </w:r>
      <w:r w:rsidR="00330404">
        <w:rPr>
          <w:rFonts w:hint="eastAsia"/>
        </w:rPr>
        <w:t>函数）</w:t>
      </w:r>
    </w:p>
    <w:p w:rsidR="00330404" w:rsidRPr="00330404" w:rsidRDefault="00330404" w:rsidP="006A7243">
      <w:pPr>
        <w:widowControl/>
        <w:shd w:val="clear" w:color="auto" w:fill="FFFFFF"/>
        <w:adjustRightInd/>
        <w:spacing w:before="0" w:after="0"/>
        <w:ind w:firstLine="482"/>
        <w:jc w:val="left"/>
        <w:textAlignment w:val="auto"/>
        <w:rPr>
          <w:rFonts w:ascii="宋体" w:eastAsia="宋体" w:hAnsi="宋体" w:cs="宋体"/>
          <w:sz w:val="24"/>
          <w:szCs w:val="24"/>
        </w:rPr>
      </w:pPr>
      <w:proofErr w:type="spellStart"/>
      <w:r w:rsidRPr="00330404">
        <w:rPr>
          <w:rFonts w:ascii="Courier New" w:eastAsia="宋体" w:hAnsi="Courier New" w:cs="Courier New"/>
          <w:color w:val="8000FF"/>
          <w:sz w:val="20"/>
        </w:rPr>
        <w:t>int</w:t>
      </w:r>
      <w:proofErr w:type="spellEnd"/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proofErr w:type="spellStart"/>
      <w:r w:rsidRPr="00330404">
        <w:rPr>
          <w:rFonts w:ascii="Courier New" w:eastAsia="宋体" w:hAnsi="Courier New" w:cs="Courier New"/>
          <w:color w:val="000000"/>
          <w:sz w:val="20"/>
        </w:rPr>
        <w:t>fts_write</w:t>
      </w:r>
      <w:proofErr w:type="spellEnd"/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(</w:t>
      </w:r>
      <w:r w:rsidRPr="00330404">
        <w:rPr>
          <w:rFonts w:ascii="Courier New" w:eastAsia="宋体" w:hAnsi="Courier New" w:cs="Courier New"/>
          <w:color w:val="8000FF"/>
          <w:sz w:val="20"/>
        </w:rPr>
        <w:t>uint8_t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proofErr w:type="spellStart"/>
      <w:r w:rsidRPr="00330404">
        <w:rPr>
          <w:rFonts w:ascii="Courier New" w:eastAsia="宋体" w:hAnsi="Courier New" w:cs="Courier New"/>
          <w:color w:val="000000"/>
          <w:sz w:val="20"/>
        </w:rPr>
        <w:t>addr</w:t>
      </w:r>
      <w:proofErr w:type="spellEnd"/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,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r w:rsidRPr="00330404">
        <w:rPr>
          <w:rFonts w:ascii="Courier New" w:eastAsia="宋体" w:hAnsi="Courier New" w:cs="Courier New"/>
          <w:color w:val="8000FF"/>
          <w:sz w:val="20"/>
        </w:rPr>
        <w:t>uint8_t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*</w:t>
      </w:r>
      <w:r w:rsidRPr="00330404">
        <w:rPr>
          <w:rFonts w:ascii="Courier New" w:eastAsia="宋体" w:hAnsi="Courier New" w:cs="Courier New"/>
          <w:color w:val="000000"/>
          <w:sz w:val="20"/>
        </w:rPr>
        <w:t>data</w:t>
      </w:r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,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r w:rsidRPr="00330404">
        <w:rPr>
          <w:rFonts w:ascii="Courier New" w:eastAsia="宋体" w:hAnsi="Courier New" w:cs="Courier New"/>
          <w:color w:val="8000FF"/>
          <w:sz w:val="20"/>
        </w:rPr>
        <w:t>uint16_t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proofErr w:type="spellStart"/>
      <w:r w:rsidRPr="00330404">
        <w:rPr>
          <w:rFonts w:ascii="Courier New" w:eastAsia="宋体" w:hAnsi="Courier New" w:cs="Courier New"/>
          <w:color w:val="000000"/>
          <w:sz w:val="20"/>
        </w:rPr>
        <w:t>datalen</w:t>
      </w:r>
      <w:proofErr w:type="spellEnd"/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)</w:t>
      </w:r>
    </w:p>
    <w:p w:rsidR="00330404" w:rsidRPr="00330404" w:rsidRDefault="00330404" w:rsidP="006A7243">
      <w:pPr>
        <w:widowControl/>
        <w:shd w:val="clear" w:color="auto" w:fill="FFFFFF"/>
        <w:adjustRightInd/>
        <w:spacing w:before="0" w:after="0"/>
        <w:ind w:firstLine="482"/>
        <w:jc w:val="left"/>
        <w:textAlignment w:val="auto"/>
        <w:rPr>
          <w:rFonts w:ascii="宋体" w:eastAsia="宋体" w:hAnsi="宋体" w:cs="宋体"/>
          <w:sz w:val="24"/>
          <w:szCs w:val="24"/>
        </w:rPr>
      </w:pPr>
      <w:proofErr w:type="spellStart"/>
      <w:r w:rsidRPr="00330404">
        <w:rPr>
          <w:rFonts w:ascii="Courier New" w:eastAsia="宋体" w:hAnsi="Courier New" w:cs="Courier New"/>
          <w:color w:val="8000FF"/>
          <w:sz w:val="20"/>
        </w:rPr>
        <w:t>int</w:t>
      </w:r>
      <w:proofErr w:type="spellEnd"/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proofErr w:type="spellStart"/>
      <w:r w:rsidRPr="00330404">
        <w:rPr>
          <w:rFonts w:ascii="Courier New" w:eastAsia="宋体" w:hAnsi="Courier New" w:cs="Courier New"/>
          <w:color w:val="000000"/>
          <w:sz w:val="20"/>
        </w:rPr>
        <w:t>fts_read</w:t>
      </w:r>
      <w:proofErr w:type="spellEnd"/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(</w:t>
      </w:r>
      <w:r w:rsidRPr="00330404">
        <w:rPr>
          <w:rFonts w:ascii="Courier New" w:eastAsia="宋体" w:hAnsi="Courier New" w:cs="Courier New"/>
          <w:color w:val="8000FF"/>
          <w:sz w:val="20"/>
        </w:rPr>
        <w:t>uint8_t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proofErr w:type="spellStart"/>
      <w:r w:rsidRPr="00330404">
        <w:rPr>
          <w:rFonts w:ascii="Courier New" w:eastAsia="宋体" w:hAnsi="Courier New" w:cs="Courier New"/>
          <w:color w:val="000000"/>
          <w:sz w:val="20"/>
        </w:rPr>
        <w:t>addr</w:t>
      </w:r>
      <w:proofErr w:type="spellEnd"/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,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r w:rsidRPr="00330404">
        <w:rPr>
          <w:rFonts w:ascii="Courier New" w:eastAsia="宋体" w:hAnsi="Courier New" w:cs="Courier New"/>
          <w:color w:val="8000FF"/>
          <w:sz w:val="20"/>
        </w:rPr>
        <w:t>uint8_t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*</w:t>
      </w:r>
      <w:r w:rsidRPr="00330404">
        <w:rPr>
          <w:rFonts w:ascii="Courier New" w:eastAsia="宋体" w:hAnsi="Courier New" w:cs="Courier New"/>
          <w:color w:val="000000"/>
          <w:sz w:val="20"/>
        </w:rPr>
        <w:t>data</w:t>
      </w:r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,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r w:rsidRPr="00330404">
        <w:rPr>
          <w:rFonts w:ascii="Courier New" w:eastAsia="宋体" w:hAnsi="Courier New" w:cs="Courier New"/>
          <w:color w:val="8000FF"/>
          <w:sz w:val="20"/>
        </w:rPr>
        <w:t>uint16_t</w:t>
      </w:r>
      <w:r w:rsidRPr="00330404">
        <w:rPr>
          <w:rFonts w:ascii="Courier New" w:eastAsia="宋体" w:hAnsi="Courier New" w:cs="Courier New"/>
          <w:color w:val="000000"/>
          <w:sz w:val="20"/>
        </w:rPr>
        <w:t xml:space="preserve"> </w:t>
      </w:r>
      <w:proofErr w:type="spellStart"/>
      <w:r w:rsidRPr="00330404">
        <w:rPr>
          <w:rFonts w:ascii="Courier New" w:eastAsia="宋体" w:hAnsi="Courier New" w:cs="Courier New"/>
          <w:color w:val="000000"/>
          <w:sz w:val="20"/>
        </w:rPr>
        <w:t>datalen</w:t>
      </w:r>
      <w:proofErr w:type="spellEnd"/>
      <w:r w:rsidRPr="00330404">
        <w:rPr>
          <w:rFonts w:ascii="Courier New" w:eastAsia="宋体" w:hAnsi="Courier New" w:cs="Courier New"/>
          <w:b/>
          <w:bCs/>
          <w:color w:val="000080"/>
          <w:sz w:val="20"/>
        </w:rPr>
        <w:t>)</w:t>
      </w:r>
    </w:p>
    <w:p w:rsidR="00067FE4" w:rsidRPr="00330404" w:rsidRDefault="00067FE4" w:rsidP="002E2092">
      <w:pPr>
        <w:ind w:left="482"/>
      </w:pPr>
    </w:p>
    <w:p w:rsidR="00067FE4" w:rsidRDefault="00067FE4" w:rsidP="002E2092">
      <w:pPr>
        <w:ind w:left="482"/>
      </w:pPr>
      <w:r>
        <w:rPr>
          <w:rFonts w:hint="eastAsia"/>
        </w:rPr>
        <w:t>请注意</w:t>
      </w:r>
      <w:r>
        <w:t>：</w:t>
      </w:r>
      <w:r>
        <w:rPr>
          <w:rFonts w:hint="eastAsia"/>
        </w:rPr>
        <w:t>I2C读写</w:t>
      </w:r>
      <w:r>
        <w:t>函数需要在</w:t>
      </w:r>
      <w:r>
        <w:rPr>
          <w:rFonts w:hint="eastAsia"/>
        </w:rPr>
        <w:t>I2C传输</w:t>
      </w:r>
      <w:r>
        <w:t>失败时，retry 2</w:t>
      </w:r>
      <w:r>
        <w:rPr>
          <w:rFonts w:hint="eastAsia"/>
        </w:rPr>
        <w:t>次</w:t>
      </w:r>
      <w:r>
        <w:t>，总共</w:t>
      </w:r>
      <w:r>
        <w:rPr>
          <w:rFonts w:hint="eastAsia"/>
        </w:rPr>
        <w:t>3次</w:t>
      </w:r>
      <w:r>
        <w:t>通信来确保本次寄存器操作是否异常。</w:t>
      </w:r>
    </w:p>
    <w:p w:rsidR="002E2092" w:rsidRPr="00745EAE" w:rsidRDefault="002E2092" w:rsidP="00321141">
      <w:bookmarkStart w:id="4" w:name="_GoBack"/>
      <w:bookmarkEnd w:id="4"/>
    </w:p>
    <w:p w:rsidR="00D1523B" w:rsidRDefault="00D1523B" w:rsidP="00D1523B">
      <w:pPr>
        <w:pStyle w:val="2"/>
        <w:rPr>
          <w:lang w:val="en-GB"/>
        </w:rPr>
      </w:pPr>
      <w:bookmarkStart w:id="5" w:name="_Toc94118440"/>
      <w:r>
        <w:rPr>
          <w:rFonts w:hint="eastAsia"/>
          <w:lang w:val="en-GB"/>
        </w:rPr>
        <w:t>延时函数</w:t>
      </w:r>
      <w:bookmarkEnd w:id="5"/>
    </w:p>
    <w:p w:rsidR="002F3FEF" w:rsidRDefault="00A47FD4" w:rsidP="00A47FD4">
      <w:pPr>
        <w:ind w:firstLine="420"/>
        <w:rPr>
          <w:lang w:val="en-GB"/>
        </w:rPr>
      </w:pPr>
      <w:r>
        <w:rPr>
          <w:rFonts w:hint="eastAsia"/>
        </w:rPr>
        <w:t>延时</w:t>
      </w:r>
      <w:r w:rsidR="00F237E9">
        <w:rPr>
          <w:rFonts w:hint="eastAsia"/>
        </w:rPr>
        <w:t>函数</w:t>
      </w:r>
      <w:r w:rsidR="00CF5B2B">
        <w:rPr>
          <w:color w:val="8000FF"/>
          <w:highlight w:val="white"/>
        </w:rPr>
        <w:t>void</w:t>
      </w:r>
      <w:r w:rsidR="00CF5B2B">
        <w:rPr>
          <w:highlight w:val="white"/>
        </w:rPr>
        <w:t xml:space="preserve"> </w:t>
      </w:r>
      <w:proofErr w:type="spellStart"/>
      <w:r w:rsidR="00CF5B2B">
        <w:rPr>
          <w:highlight w:val="white"/>
        </w:rPr>
        <w:t>fts_msleep</w:t>
      </w:r>
      <w:proofErr w:type="spellEnd"/>
      <w:r w:rsidR="00CF5B2B">
        <w:rPr>
          <w:b/>
          <w:bCs/>
          <w:color w:val="000080"/>
          <w:highlight w:val="white"/>
        </w:rPr>
        <w:t>(</w:t>
      </w:r>
      <w:r w:rsidR="00CF5B2B">
        <w:rPr>
          <w:color w:val="8000FF"/>
          <w:highlight w:val="white"/>
        </w:rPr>
        <w:t>unsigned</w:t>
      </w:r>
      <w:r w:rsidR="002C6B3B">
        <w:rPr>
          <w:highlight w:val="white"/>
        </w:rPr>
        <w:t xml:space="preserve"> </w:t>
      </w:r>
      <w:r w:rsidR="00CF5B2B">
        <w:rPr>
          <w:color w:val="8000FF"/>
          <w:highlight w:val="white"/>
        </w:rPr>
        <w:t>long</w:t>
      </w:r>
      <w:r w:rsidR="00CF5B2B">
        <w:rPr>
          <w:highlight w:val="white"/>
        </w:rPr>
        <w:t xml:space="preserve"> </w:t>
      </w:r>
      <w:proofErr w:type="spellStart"/>
      <w:r w:rsidR="00CF5B2B">
        <w:rPr>
          <w:highlight w:val="white"/>
        </w:rPr>
        <w:t>msec</w:t>
      </w:r>
      <w:proofErr w:type="spellEnd"/>
      <w:r w:rsidR="00CF5B2B">
        <w:rPr>
          <w:b/>
          <w:bCs/>
          <w:color w:val="000080"/>
          <w:highlight w:val="white"/>
        </w:rPr>
        <w:t>)</w:t>
      </w:r>
      <w:r w:rsidR="00F237E9">
        <w:rPr>
          <w:rFonts w:hint="eastAsia"/>
          <w:lang w:val="en-GB"/>
        </w:rPr>
        <w:t>涉及的</w:t>
      </w:r>
      <w:r>
        <w:rPr>
          <w:rFonts w:hint="eastAsia"/>
          <w:lang w:val="en-GB"/>
        </w:rPr>
        <w:t>功能</w:t>
      </w:r>
      <w:r>
        <w:rPr>
          <w:lang w:val="en-GB"/>
        </w:rPr>
        <w:t>为延时</w:t>
      </w:r>
      <w:proofErr w:type="spellStart"/>
      <w:r>
        <w:rPr>
          <w:lang w:val="en-GB"/>
        </w:rPr>
        <w:t>msec</w:t>
      </w:r>
      <w:proofErr w:type="spellEnd"/>
      <w:r>
        <w:rPr>
          <w:lang w:val="en-GB"/>
        </w:rPr>
        <w:t>毫秒，请</w:t>
      </w:r>
      <w:r>
        <w:rPr>
          <w:rFonts w:hint="eastAsia"/>
          <w:lang w:val="en-GB"/>
        </w:rPr>
        <w:t>根据</w:t>
      </w:r>
      <w:r>
        <w:rPr>
          <w:lang w:val="en-GB"/>
        </w:rPr>
        <w:t>平台配置该函数。</w:t>
      </w:r>
    </w:p>
    <w:p w:rsidR="00A47FD4" w:rsidRDefault="00A47FD4" w:rsidP="00834A91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8000FF"/>
          <w:sz w:val="20"/>
          <w:highlight w:val="white"/>
        </w:rPr>
      </w:pPr>
      <w:proofErr w:type="spellStart"/>
      <w:r>
        <w:rPr>
          <w:highlight w:val="white"/>
        </w:rPr>
        <w:t>fts_msleep</w:t>
      </w:r>
      <w:proofErr w:type="spellEnd"/>
      <w:r>
        <w:rPr>
          <w:highlight w:val="white"/>
        </w:rPr>
        <w:t>()</w:t>
      </w:r>
      <w:r>
        <w:rPr>
          <w:rFonts w:hint="eastAsia"/>
          <w:highlight w:val="white"/>
        </w:rPr>
        <w:t>函数</w:t>
      </w:r>
      <w:r w:rsidRPr="00A47FD4">
        <w:rPr>
          <w:rFonts w:ascii="Courier New" w:hAnsi="Courier New" w:cs="Courier New" w:hint="eastAsia"/>
          <w:sz w:val="20"/>
          <w:highlight w:val="white"/>
        </w:rPr>
        <w:t>默认</w:t>
      </w:r>
      <w:r w:rsidRPr="00A47FD4">
        <w:rPr>
          <w:rFonts w:ascii="Courier New" w:hAnsi="Courier New" w:cs="Courier New"/>
          <w:sz w:val="20"/>
          <w:highlight w:val="white"/>
        </w:rPr>
        <w:t>函数原型为：</w:t>
      </w:r>
    </w:p>
    <w:p w:rsidR="00834A91" w:rsidRDefault="00834A91" w:rsidP="00834A91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fts_msleep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unsigned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highlight w:val="white"/>
        </w:rPr>
        <w:t>long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msec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:rsidR="00834A91" w:rsidRDefault="00834A91" w:rsidP="00834A91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:rsidR="00834A91" w:rsidRDefault="00834A91" w:rsidP="00834A91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usleep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msec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1000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);</w:t>
      </w:r>
    </w:p>
    <w:p w:rsidR="00834A91" w:rsidRPr="00834A91" w:rsidRDefault="00834A91" w:rsidP="00834A91">
      <w:pPr>
        <w:ind w:leftChars="200" w:left="420"/>
        <w:rPr>
          <w:lang w:val="en-GB"/>
        </w:rPr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</w:t>
      </w:r>
    </w:p>
    <w:p w:rsidR="003213B0" w:rsidRDefault="00BB17C3" w:rsidP="006433C5">
      <w:pPr>
        <w:pStyle w:val="1"/>
      </w:pPr>
      <w:bookmarkStart w:id="6" w:name="_SPI_Protocol"/>
      <w:bookmarkStart w:id="7" w:name="_Toc94118441"/>
      <w:bookmarkEnd w:id="6"/>
      <w:r>
        <w:rPr>
          <w:rFonts w:hint="eastAsia"/>
        </w:rPr>
        <w:lastRenderedPageBreak/>
        <w:t>功能模块</w:t>
      </w:r>
      <w:r w:rsidR="00D1523B">
        <w:rPr>
          <w:rFonts w:hint="eastAsia"/>
        </w:rPr>
        <w:t>移植</w:t>
      </w:r>
      <w:bookmarkEnd w:id="7"/>
    </w:p>
    <w:p w:rsidR="00321141" w:rsidRPr="00321141" w:rsidRDefault="00AE1728" w:rsidP="00C76958">
      <w:pPr>
        <w:ind w:firstLine="431"/>
      </w:pPr>
      <w:r>
        <w:rPr>
          <w:rFonts w:hint="eastAsia"/>
        </w:rPr>
        <w:t>本章节</w:t>
      </w:r>
      <w:r>
        <w:t>介绍所有具体功能模块的移植。</w:t>
      </w:r>
    </w:p>
    <w:p w:rsidR="00BC7F07" w:rsidRPr="00BC7F07" w:rsidRDefault="005A1310" w:rsidP="00BC7F07">
      <w:pPr>
        <w:pStyle w:val="2"/>
      </w:pPr>
      <w:bookmarkStart w:id="8" w:name="_Toc94118442"/>
      <w:r>
        <w:rPr>
          <w:rFonts w:hint="eastAsia"/>
        </w:rPr>
        <w:t>初始化</w:t>
      </w:r>
      <w:bookmarkEnd w:id="8"/>
    </w:p>
    <w:p w:rsidR="005A1310" w:rsidRPr="005A1310" w:rsidRDefault="005A1310" w:rsidP="00F237E9">
      <w:pPr>
        <w:pStyle w:val="3"/>
        <w:rPr>
          <w:lang w:val="en-GB"/>
        </w:rPr>
      </w:pPr>
      <w:bookmarkStart w:id="9" w:name="_初始化参数"/>
      <w:bookmarkStart w:id="10" w:name="_Toc94118443"/>
      <w:bookmarkEnd w:id="9"/>
      <w:r>
        <w:rPr>
          <w:rFonts w:hint="eastAsia"/>
          <w:lang w:val="en-GB"/>
        </w:rPr>
        <w:t>初始化参数</w:t>
      </w:r>
      <w:bookmarkEnd w:id="10"/>
    </w:p>
    <w:p w:rsidR="005A1310" w:rsidRPr="005D78E6" w:rsidRDefault="005A1310" w:rsidP="005A1310">
      <w:pPr>
        <w:ind w:left="482"/>
      </w:pPr>
      <w:r>
        <w:rPr>
          <w:rFonts w:hint="eastAsia"/>
        </w:rPr>
        <w:t>首先在</w:t>
      </w:r>
      <w:proofErr w:type="spellStart"/>
      <w:r>
        <w:rPr>
          <w:rFonts w:hint="eastAsia"/>
        </w:rPr>
        <w:t>focaltech</w:t>
      </w:r>
      <w:r>
        <w:t>_core.c</w:t>
      </w:r>
      <w:proofErr w:type="spellEnd"/>
      <w:r>
        <w:rPr>
          <w:rFonts w:hint="eastAsia"/>
        </w:rPr>
        <w:t>中</w:t>
      </w:r>
      <w:r w:rsidRPr="00BC7F07">
        <w:rPr>
          <w:rFonts w:hint="eastAsia"/>
        </w:rPr>
        <w:t>初始化</w:t>
      </w:r>
      <w:r w:rsidR="00A043BC">
        <w:rPr>
          <w:rFonts w:hint="eastAsia"/>
        </w:rPr>
        <w:t>结构体</w:t>
      </w:r>
      <w:r w:rsidR="00CF5B2B">
        <w:rPr>
          <w:rFonts w:ascii="Courier New" w:hAnsi="Courier New" w:cs="Courier New"/>
          <w:color w:val="8000FF"/>
          <w:sz w:val="20"/>
          <w:highlight w:val="white"/>
        </w:rPr>
        <w:t>static</w:t>
      </w:r>
      <w:r w:rsidR="00CF5B2B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CF5B2B">
        <w:rPr>
          <w:rFonts w:ascii="Courier New" w:hAnsi="Courier New" w:cs="Courier New"/>
          <w:color w:val="8000FF"/>
          <w:sz w:val="20"/>
          <w:highlight w:val="white"/>
        </w:rPr>
        <w:t>struct</w:t>
      </w:r>
      <w:proofErr w:type="spellEnd"/>
      <w:r w:rsidR="00CF5B2B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CF5B2B">
        <w:rPr>
          <w:rFonts w:ascii="Courier New" w:hAnsi="Courier New" w:cs="Courier New"/>
          <w:color w:val="000000"/>
          <w:sz w:val="20"/>
          <w:highlight w:val="white"/>
        </w:rPr>
        <w:t>fts_ts_data</w:t>
      </w:r>
      <w:proofErr w:type="spellEnd"/>
      <w:r w:rsidR="00CF5B2B">
        <w:rPr>
          <w:rFonts w:ascii="Courier New" w:hAnsi="Courier New" w:cs="Courier New"/>
          <w:color w:val="000000"/>
          <w:sz w:val="20"/>
          <w:highlight w:val="white"/>
        </w:rPr>
        <w:t xml:space="preserve"> _</w:t>
      </w:r>
      <w:proofErr w:type="spellStart"/>
      <w:r w:rsidR="00CF5B2B">
        <w:rPr>
          <w:rFonts w:ascii="Courier New" w:hAnsi="Courier New" w:cs="Courier New"/>
          <w:color w:val="000000"/>
          <w:sz w:val="20"/>
          <w:highlight w:val="white"/>
        </w:rPr>
        <w:t>fts_data</w:t>
      </w:r>
      <w:proofErr w:type="spellEnd"/>
      <w:r w:rsidR="00A043BC">
        <w:rPr>
          <w:rFonts w:hint="eastAsia"/>
        </w:rPr>
        <w:t>：</w:t>
      </w:r>
    </w:p>
    <w:p w:rsidR="00302CA8" w:rsidRDefault="00302CA8" w:rsidP="00302CA8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struct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fts_ts_data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_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fts_data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:rsidR="00302CA8" w:rsidRDefault="00302CA8" w:rsidP="00302CA8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.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suspended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</w:p>
    <w:p w:rsidR="00302CA8" w:rsidRDefault="00302CA8" w:rsidP="00302CA8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gesture_support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FTS_GESTURE_EN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</w:p>
    <w:p w:rsidR="00302CA8" w:rsidRDefault="00302CA8" w:rsidP="00302CA8">
      <w:pPr>
        <w:autoSpaceDE w:val="0"/>
        <w:autoSpaceDN w:val="0"/>
        <w:spacing w:before="0" w:after="0"/>
        <w:ind w:leftChars="200" w:left="42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esd_support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</w:p>
    <w:p w:rsidR="005A1310" w:rsidRDefault="00302CA8" w:rsidP="00302CA8">
      <w:pPr>
        <w:ind w:firstLineChars="200" w:firstLine="400"/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};</w:t>
      </w:r>
    </w:p>
    <w:p w:rsidR="008F0603" w:rsidRDefault="008F0603" w:rsidP="005A1310">
      <w:pPr>
        <w:ind w:left="482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 w:hint="eastAsia"/>
          <w:color w:val="000000"/>
          <w:sz w:val="20"/>
          <w:highlight w:val="white"/>
        </w:rPr>
        <w:t>具体</w:t>
      </w:r>
      <w:r>
        <w:rPr>
          <w:rFonts w:ascii="Courier New" w:hAnsi="Courier New" w:cs="Courier New"/>
          <w:color w:val="000000"/>
          <w:sz w:val="20"/>
          <w:highlight w:val="white"/>
        </w:rPr>
        <w:t>参数定义：</w:t>
      </w:r>
    </w:p>
    <w:p w:rsidR="005A1310" w:rsidRPr="00067FE4" w:rsidRDefault="00EE64F2" w:rsidP="008F0603">
      <w:pPr>
        <w:pStyle w:val="af6"/>
        <w:numPr>
          <w:ilvl w:val="0"/>
          <w:numId w:val="46"/>
        </w:numPr>
        <w:ind w:firstLineChars="0"/>
        <w:rPr>
          <w:szCs w:val="21"/>
        </w:rPr>
      </w:pPr>
      <w:r w:rsidRPr="00067FE4">
        <w:rPr>
          <w:rFonts w:cs="Courier New"/>
          <w:color w:val="000000"/>
          <w:szCs w:val="21"/>
          <w:highlight w:val="white"/>
        </w:rPr>
        <w:t>suspended</w:t>
      </w:r>
      <w:r w:rsidR="005A1310" w:rsidRPr="00067FE4">
        <w:rPr>
          <w:rFonts w:hint="eastAsia"/>
          <w:szCs w:val="21"/>
        </w:rPr>
        <w:t>：0为</w:t>
      </w:r>
      <w:r w:rsidR="00D1523B" w:rsidRPr="00067FE4">
        <w:rPr>
          <w:rFonts w:hint="eastAsia"/>
          <w:szCs w:val="21"/>
        </w:rPr>
        <w:t>normal</w:t>
      </w:r>
      <w:r w:rsidR="005A1310" w:rsidRPr="00067FE4">
        <w:rPr>
          <w:rFonts w:hint="eastAsia"/>
          <w:szCs w:val="21"/>
        </w:rPr>
        <w:t xml:space="preserve"> mode</w:t>
      </w:r>
      <w:r w:rsidR="00D1523B" w:rsidRPr="00067FE4">
        <w:rPr>
          <w:rFonts w:hint="eastAsia"/>
          <w:szCs w:val="21"/>
        </w:rPr>
        <w:t>（亮屏）</w:t>
      </w:r>
      <w:r w:rsidR="005A1310" w:rsidRPr="00067FE4">
        <w:rPr>
          <w:rFonts w:hint="eastAsia"/>
          <w:szCs w:val="21"/>
        </w:rPr>
        <w:t>，1为suspend</w:t>
      </w:r>
      <w:r w:rsidR="005A1310" w:rsidRPr="00067FE4">
        <w:rPr>
          <w:szCs w:val="21"/>
        </w:rPr>
        <w:t xml:space="preserve"> </w:t>
      </w:r>
      <w:r w:rsidR="005A1310" w:rsidRPr="00067FE4">
        <w:rPr>
          <w:rFonts w:hint="eastAsia"/>
          <w:szCs w:val="21"/>
        </w:rPr>
        <w:t>mode</w:t>
      </w:r>
      <w:r w:rsidR="00D1523B" w:rsidRPr="00067FE4">
        <w:rPr>
          <w:rFonts w:hint="eastAsia"/>
          <w:szCs w:val="21"/>
        </w:rPr>
        <w:t>（灭屏）</w:t>
      </w:r>
      <w:r w:rsidR="00504A5B" w:rsidRPr="00067FE4">
        <w:rPr>
          <w:rFonts w:hint="eastAsia"/>
          <w:szCs w:val="21"/>
        </w:rPr>
        <w:t>；</w:t>
      </w:r>
    </w:p>
    <w:p w:rsidR="00D12D47" w:rsidRPr="00067FE4" w:rsidRDefault="00EE64F2" w:rsidP="008F0603">
      <w:pPr>
        <w:pStyle w:val="af6"/>
        <w:numPr>
          <w:ilvl w:val="0"/>
          <w:numId w:val="46"/>
        </w:numPr>
        <w:ind w:firstLineChars="0"/>
        <w:rPr>
          <w:szCs w:val="21"/>
        </w:rPr>
      </w:pPr>
      <w:proofErr w:type="spellStart"/>
      <w:r w:rsidRPr="00067FE4">
        <w:rPr>
          <w:rFonts w:cs="Courier New"/>
          <w:color w:val="000000"/>
          <w:szCs w:val="21"/>
          <w:highlight w:val="white"/>
        </w:rPr>
        <w:t>gesture_support</w:t>
      </w:r>
      <w:proofErr w:type="spellEnd"/>
      <w:r w:rsidR="005A1310" w:rsidRPr="00067FE4">
        <w:rPr>
          <w:rFonts w:hint="eastAsia"/>
          <w:szCs w:val="21"/>
        </w:rPr>
        <w:t>：0为不开启手势模式，1为启用手势模式</w:t>
      </w:r>
      <w:r w:rsidR="005D78E6" w:rsidRPr="00067FE4">
        <w:rPr>
          <w:rFonts w:hint="eastAsia"/>
          <w:szCs w:val="21"/>
        </w:rPr>
        <w:t>，其中宏</w:t>
      </w:r>
      <w:r w:rsidR="00382FDF" w:rsidRPr="00067FE4">
        <w:rPr>
          <w:rFonts w:cs="Courier New"/>
          <w:color w:val="804000"/>
          <w:szCs w:val="21"/>
          <w:highlight w:val="white"/>
        </w:rPr>
        <w:t>FTS_GESTURE_EN</w:t>
      </w:r>
      <w:r w:rsidR="005D78E6" w:rsidRPr="00067FE4">
        <w:rPr>
          <w:rFonts w:hint="eastAsia"/>
          <w:szCs w:val="21"/>
        </w:rPr>
        <w:t>在</w:t>
      </w:r>
      <w:proofErr w:type="spellStart"/>
      <w:r w:rsidR="005D78E6" w:rsidRPr="00067FE4">
        <w:rPr>
          <w:rFonts w:hint="eastAsia"/>
          <w:szCs w:val="21"/>
        </w:rPr>
        <w:t>focalt</w:t>
      </w:r>
      <w:r w:rsidR="003733C3" w:rsidRPr="00067FE4">
        <w:rPr>
          <w:rFonts w:hint="eastAsia"/>
          <w:szCs w:val="21"/>
        </w:rPr>
        <w:t>e</w:t>
      </w:r>
      <w:r w:rsidR="005D78E6" w:rsidRPr="00067FE4">
        <w:rPr>
          <w:rFonts w:hint="eastAsia"/>
          <w:szCs w:val="21"/>
        </w:rPr>
        <w:t>ch_core.h</w:t>
      </w:r>
      <w:proofErr w:type="spellEnd"/>
      <w:r w:rsidR="005D78E6" w:rsidRPr="00067FE4">
        <w:rPr>
          <w:rFonts w:hint="eastAsia"/>
          <w:szCs w:val="21"/>
        </w:rPr>
        <w:t>中配置</w:t>
      </w:r>
      <w:r w:rsidR="00504A5B" w:rsidRPr="00067FE4">
        <w:rPr>
          <w:rFonts w:hint="eastAsia"/>
          <w:szCs w:val="21"/>
        </w:rPr>
        <w:t>；</w:t>
      </w:r>
    </w:p>
    <w:p w:rsidR="00807961" w:rsidRPr="00067FE4" w:rsidRDefault="00EE64F2" w:rsidP="00D12D47">
      <w:pPr>
        <w:pStyle w:val="af6"/>
        <w:numPr>
          <w:ilvl w:val="0"/>
          <w:numId w:val="46"/>
        </w:numPr>
        <w:ind w:firstLineChars="0"/>
        <w:rPr>
          <w:szCs w:val="21"/>
        </w:rPr>
      </w:pPr>
      <w:proofErr w:type="spellStart"/>
      <w:r w:rsidRPr="00067FE4">
        <w:rPr>
          <w:rFonts w:cs="Courier New"/>
          <w:color w:val="000000"/>
          <w:szCs w:val="21"/>
          <w:highlight w:val="white"/>
        </w:rPr>
        <w:t>esd_support</w:t>
      </w:r>
      <w:proofErr w:type="spellEnd"/>
      <w:r w:rsidR="005A1310" w:rsidRPr="00067FE4">
        <w:rPr>
          <w:rFonts w:hint="eastAsia"/>
          <w:szCs w:val="21"/>
        </w:rPr>
        <w:t>：0不需要进行</w:t>
      </w:r>
      <w:proofErr w:type="spellStart"/>
      <w:r w:rsidR="005A1310" w:rsidRPr="00067FE4">
        <w:rPr>
          <w:rFonts w:hint="eastAsia"/>
          <w:szCs w:val="21"/>
        </w:rPr>
        <w:t>esd</w:t>
      </w:r>
      <w:proofErr w:type="spellEnd"/>
      <w:r w:rsidR="005A1310" w:rsidRPr="00067FE4">
        <w:rPr>
          <w:szCs w:val="21"/>
        </w:rPr>
        <w:t xml:space="preserve"> </w:t>
      </w:r>
      <w:r w:rsidR="005A1310" w:rsidRPr="00067FE4">
        <w:rPr>
          <w:rFonts w:hint="eastAsia"/>
          <w:szCs w:val="21"/>
        </w:rPr>
        <w:t>检测，1开启</w:t>
      </w:r>
      <w:proofErr w:type="spellStart"/>
      <w:r w:rsidR="005A1310" w:rsidRPr="00067FE4">
        <w:rPr>
          <w:rFonts w:hint="eastAsia"/>
          <w:szCs w:val="21"/>
        </w:rPr>
        <w:t>esd</w:t>
      </w:r>
      <w:proofErr w:type="spellEnd"/>
      <w:r w:rsidR="005A1310" w:rsidRPr="00067FE4">
        <w:rPr>
          <w:rFonts w:hint="eastAsia"/>
          <w:szCs w:val="21"/>
        </w:rPr>
        <w:t>检测</w:t>
      </w:r>
      <w:r w:rsidR="00E54CCF" w:rsidRPr="00067FE4">
        <w:rPr>
          <w:rFonts w:hint="eastAsia"/>
          <w:szCs w:val="21"/>
        </w:rPr>
        <w:t>，默认开启</w:t>
      </w:r>
      <w:proofErr w:type="spellStart"/>
      <w:r w:rsidR="00E54CCF" w:rsidRPr="00067FE4">
        <w:rPr>
          <w:rFonts w:hint="eastAsia"/>
          <w:szCs w:val="21"/>
        </w:rPr>
        <w:t>esd</w:t>
      </w:r>
      <w:proofErr w:type="spellEnd"/>
      <w:r w:rsidR="00E54CCF" w:rsidRPr="00067FE4">
        <w:rPr>
          <w:rFonts w:hint="eastAsia"/>
          <w:szCs w:val="21"/>
        </w:rPr>
        <w:t>检测</w:t>
      </w:r>
      <w:r w:rsidR="00807961" w:rsidRPr="00067FE4">
        <w:rPr>
          <w:rFonts w:hint="eastAsia"/>
          <w:szCs w:val="21"/>
        </w:rPr>
        <w:t>。</w:t>
      </w:r>
      <w:r w:rsidR="00F237E9" w:rsidRPr="00067FE4">
        <w:rPr>
          <w:rFonts w:hint="eastAsia"/>
          <w:szCs w:val="21"/>
        </w:rPr>
        <w:t>（必须添加且默认</w:t>
      </w:r>
      <w:r w:rsidR="006E5CDD" w:rsidRPr="00067FE4">
        <w:rPr>
          <w:rFonts w:hint="eastAsia"/>
          <w:szCs w:val="21"/>
        </w:rPr>
        <w:t>使能</w:t>
      </w:r>
      <w:r w:rsidR="00F237E9" w:rsidRPr="00067FE4">
        <w:rPr>
          <w:rFonts w:hint="eastAsia"/>
          <w:szCs w:val="21"/>
        </w:rPr>
        <w:t>）</w:t>
      </w:r>
    </w:p>
    <w:p w:rsidR="005C39FC" w:rsidRPr="005C39FC" w:rsidRDefault="005C39FC" w:rsidP="005C39FC"/>
    <w:p w:rsidR="005A1310" w:rsidRDefault="00F237E9" w:rsidP="00F237E9">
      <w:pPr>
        <w:pStyle w:val="3"/>
        <w:rPr>
          <w:lang w:val="en-GB"/>
        </w:rPr>
      </w:pPr>
      <w:bookmarkStart w:id="11" w:name="_Toc94118444"/>
      <w:r>
        <w:rPr>
          <w:rFonts w:hint="eastAsia"/>
          <w:lang w:val="en-GB"/>
        </w:rPr>
        <w:t>T</w:t>
      </w:r>
      <w:r>
        <w:rPr>
          <w:lang w:val="en-GB"/>
        </w:rPr>
        <w:t>P</w:t>
      </w:r>
      <w:r>
        <w:rPr>
          <w:rFonts w:hint="eastAsia"/>
          <w:lang w:val="en-GB"/>
        </w:rPr>
        <w:t>初始化</w:t>
      </w:r>
      <w:bookmarkEnd w:id="11"/>
    </w:p>
    <w:p w:rsidR="00F237E9" w:rsidRDefault="00585C3F" w:rsidP="00585C3F">
      <w:pPr>
        <w:pStyle w:val="4"/>
        <w:rPr>
          <w:lang w:val="en-GB"/>
        </w:rPr>
      </w:pPr>
      <w:r>
        <w:rPr>
          <w:lang w:val="en-GB"/>
        </w:rPr>
        <w:t>TP</w:t>
      </w:r>
      <w:r>
        <w:rPr>
          <w:rFonts w:hint="eastAsia"/>
          <w:lang w:val="en-GB"/>
        </w:rPr>
        <w:t>初始化流程图</w:t>
      </w:r>
    </w:p>
    <w:p w:rsidR="00585C3F" w:rsidRDefault="007A7E63" w:rsidP="007920B0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4A3085F6" wp14:editId="52C3E554">
            <wp:extent cx="2636332" cy="4587903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4317" cy="46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603" w:rsidRDefault="008F0603" w:rsidP="007920B0">
      <w:pPr>
        <w:jc w:val="center"/>
        <w:rPr>
          <w:lang w:val="en-GB"/>
        </w:rPr>
      </w:pPr>
    </w:p>
    <w:p w:rsidR="00585C3F" w:rsidRDefault="00585C3F" w:rsidP="00585C3F">
      <w:pPr>
        <w:pStyle w:val="4"/>
        <w:rPr>
          <w:lang w:val="en-GB"/>
        </w:rPr>
      </w:pPr>
      <w:r>
        <w:rPr>
          <w:lang w:val="en-GB"/>
        </w:rPr>
        <w:lastRenderedPageBreak/>
        <w:t>TP</w:t>
      </w:r>
      <w:r>
        <w:rPr>
          <w:rFonts w:hint="eastAsia"/>
          <w:lang w:val="en-GB"/>
        </w:rPr>
        <w:t>初始化sample</w:t>
      </w:r>
      <w:r>
        <w:rPr>
          <w:lang w:val="en-GB"/>
        </w:rPr>
        <w:t xml:space="preserve"> </w:t>
      </w:r>
      <w:r>
        <w:rPr>
          <w:rFonts w:hint="eastAsia"/>
          <w:lang w:val="en-GB"/>
        </w:rPr>
        <w:t>code</w:t>
      </w:r>
    </w:p>
    <w:p w:rsidR="005A1310" w:rsidRDefault="00585C3F" w:rsidP="00F237E9">
      <w:pPr>
        <w:ind w:firstLine="482"/>
      </w:pPr>
      <w:r>
        <w:rPr>
          <w:rFonts w:hint="eastAsia"/>
        </w:rPr>
        <w:t>T</w:t>
      </w:r>
      <w:r>
        <w:t>P</w:t>
      </w:r>
      <w:r>
        <w:rPr>
          <w:rFonts w:hint="eastAsia"/>
        </w:rPr>
        <w:t>初始化的sample</w:t>
      </w:r>
      <w:r>
        <w:t xml:space="preserve"> </w:t>
      </w:r>
      <w:r>
        <w:rPr>
          <w:rFonts w:hint="eastAsia"/>
        </w:rPr>
        <w:t>code是通过</w:t>
      </w:r>
      <w:r w:rsidR="005A1310">
        <w:rPr>
          <w:rFonts w:hint="eastAsia"/>
        </w:rPr>
        <w:t>调用</w:t>
      </w:r>
      <w:proofErr w:type="spellStart"/>
      <w:r w:rsidR="005A1310">
        <w:rPr>
          <w:rFonts w:hint="eastAsia"/>
        </w:rPr>
        <w:t>focaltech</w:t>
      </w:r>
      <w:r w:rsidR="005A1310">
        <w:t>_core.c</w:t>
      </w:r>
      <w:proofErr w:type="spellEnd"/>
      <w:r w:rsidR="005A1310">
        <w:rPr>
          <w:rFonts w:hint="eastAsia"/>
        </w:rPr>
        <w:t>中</w:t>
      </w:r>
      <w:proofErr w:type="spellStart"/>
      <w:r w:rsidR="00CF5B2B"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 w:rsidR="00CF5B2B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CF5B2B">
        <w:rPr>
          <w:rFonts w:ascii="Courier New" w:hAnsi="Courier New" w:cs="Courier New"/>
          <w:color w:val="000000"/>
          <w:sz w:val="20"/>
          <w:highlight w:val="white"/>
        </w:rPr>
        <w:t>fts_ts_init</w:t>
      </w:r>
      <w:proofErr w:type="spellEnd"/>
      <w:r w:rsidR="00CF5B2B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="00CF5B2B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CF5B2B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F237E9">
        <w:rPr>
          <w:rFonts w:hint="eastAsia"/>
        </w:rPr>
        <w:t>函数来</w:t>
      </w:r>
      <w:r>
        <w:rPr>
          <w:rFonts w:hint="eastAsia"/>
        </w:rPr>
        <w:t>实现的</w:t>
      </w:r>
      <w:r w:rsidR="00F237E9">
        <w:rPr>
          <w:rFonts w:hint="eastAsia"/>
        </w:rPr>
        <w:t>，</w:t>
      </w:r>
      <w:r>
        <w:rPr>
          <w:rFonts w:hint="eastAsia"/>
        </w:rPr>
        <w:t>与T</w:t>
      </w:r>
      <w:r>
        <w:t>P</w:t>
      </w:r>
      <w:r>
        <w:rPr>
          <w:rFonts w:hint="eastAsia"/>
        </w:rPr>
        <w:t>初始化流程图一一对应，具体</w:t>
      </w:r>
      <w:r w:rsidR="00F237E9">
        <w:rPr>
          <w:rFonts w:hint="eastAsia"/>
        </w:rPr>
        <w:t>如下</w:t>
      </w:r>
      <w:r w:rsidR="005A1310">
        <w:rPr>
          <w:rFonts w:hint="eastAsia"/>
        </w:rPr>
        <w:t>：</w:t>
      </w:r>
    </w:p>
    <w:p w:rsidR="005A1310" w:rsidRPr="00BC7F07" w:rsidRDefault="00CF5B2B" w:rsidP="000F3E7C">
      <w:pPr>
        <w:pStyle w:val="af6"/>
        <w:numPr>
          <w:ilvl w:val="0"/>
          <w:numId w:val="33"/>
        </w:numPr>
        <w:adjustRightInd/>
        <w:spacing w:before="0" w:after="0"/>
        <w:ind w:firstLineChars="0"/>
        <w:textAlignment w:val="auto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platform_i2c_init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A1310" w:rsidRPr="00BC7F07">
        <w:rPr>
          <w:rFonts w:hint="eastAsia"/>
        </w:rPr>
        <w:t>：</w:t>
      </w:r>
      <w:r w:rsidR="003733C3">
        <w:rPr>
          <w:rFonts w:hint="eastAsia"/>
        </w:rPr>
        <w:t>I2C</w:t>
      </w:r>
      <w:r w:rsidR="007D30A2">
        <w:rPr>
          <w:rFonts w:hint="eastAsia"/>
        </w:rPr>
        <w:t>初始化，根据当前平台初始化</w:t>
      </w:r>
      <w:r w:rsidR="003733C3">
        <w:rPr>
          <w:rFonts w:hint="eastAsia"/>
        </w:rPr>
        <w:t>I2C</w:t>
      </w:r>
      <w:r w:rsidR="00980F14">
        <w:rPr>
          <w:rFonts w:hint="eastAsia"/>
        </w:rPr>
        <w:t>通讯</w:t>
      </w:r>
      <w:r w:rsidR="007D30A2">
        <w:rPr>
          <w:rFonts w:hint="eastAsia"/>
        </w:rPr>
        <w:t>接口</w:t>
      </w:r>
      <w:r w:rsidR="00F237E9">
        <w:rPr>
          <w:rFonts w:hint="eastAsia"/>
        </w:rPr>
        <w:t>，包括：I</w:t>
      </w:r>
      <w:r w:rsidR="00F237E9">
        <w:t xml:space="preserve">2C </w:t>
      </w:r>
      <w:r w:rsidR="00F237E9">
        <w:rPr>
          <w:rFonts w:hint="eastAsia"/>
        </w:rPr>
        <w:t>pins初始化、速率、I</w:t>
      </w:r>
      <w:r w:rsidR="00F237E9">
        <w:t>2C</w:t>
      </w:r>
      <w:r w:rsidR="00F237E9">
        <w:rPr>
          <w:rFonts w:hint="eastAsia"/>
        </w:rPr>
        <w:t>地址等功能；</w:t>
      </w:r>
    </w:p>
    <w:p w:rsidR="005A1310" w:rsidRPr="00BC7F07" w:rsidRDefault="00CF5B2B" w:rsidP="000F3E7C">
      <w:pPr>
        <w:pStyle w:val="af6"/>
        <w:numPr>
          <w:ilvl w:val="0"/>
          <w:numId w:val="33"/>
        </w:numPr>
        <w:adjustRightInd/>
        <w:spacing w:before="0" w:after="0"/>
        <w:ind w:firstLineChars="0"/>
        <w:textAlignment w:val="auto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platform_reset_pin_cfg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A1310" w:rsidRPr="00BC7F07">
        <w:rPr>
          <w:rFonts w:hint="eastAsia"/>
        </w:rPr>
        <w:t>：reset引脚初始化，根据当前平台编写reset</w:t>
      </w:r>
      <w:r w:rsidR="005A1310" w:rsidRPr="00BC7F07">
        <w:t xml:space="preserve"> </w:t>
      </w:r>
      <w:r w:rsidR="005A1310" w:rsidRPr="00BC7F07">
        <w:rPr>
          <w:rFonts w:hint="eastAsia"/>
        </w:rPr>
        <w:t>pin配置，配置为输出模式</w:t>
      </w:r>
      <w:r w:rsidR="005D78E6">
        <w:rPr>
          <w:rFonts w:hint="eastAsia"/>
        </w:rPr>
        <w:t>，并输出低电平</w:t>
      </w:r>
      <w:r w:rsidR="00F237E9">
        <w:rPr>
          <w:rFonts w:hint="eastAsia"/>
        </w:rPr>
        <w:t>（在上电之前，r</w:t>
      </w:r>
      <w:r w:rsidR="00F237E9">
        <w:t>eset pin</w:t>
      </w:r>
      <w:r w:rsidR="00F237E9">
        <w:rPr>
          <w:rFonts w:hint="eastAsia"/>
        </w:rPr>
        <w:t>需保持为Low）；</w:t>
      </w:r>
    </w:p>
    <w:p w:rsidR="00585C3F" w:rsidRDefault="00CF5B2B" w:rsidP="00A043BC">
      <w:pPr>
        <w:pStyle w:val="af6"/>
        <w:numPr>
          <w:ilvl w:val="0"/>
          <w:numId w:val="33"/>
        </w:numPr>
        <w:adjustRightInd/>
        <w:spacing w:before="0" w:after="0"/>
        <w:ind w:firstLineChars="0"/>
        <w:textAlignment w:val="auto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fts_power_on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A1310" w:rsidRPr="00BC7F07">
        <w:rPr>
          <w:rFonts w:hint="eastAsia"/>
        </w:rPr>
        <w:t>：</w:t>
      </w:r>
      <w:r w:rsidR="00F237E9">
        <w:rPr>
          <w:rFonts w:hint="eastAsia"/>
        </w:rPr>
        <w:t>根据</w:t>
      </w:r>
      <w:r w:rsidR="00F237E9">
        <w:t>TP</w:t>
      </w:r>
      <w:r w:rsidR="00F237E9" w:rsidRPr="00BC7F07">
        <w:rPr>
          <w:rFonts w:hint="eastAsia"/>
        </w:rPr>
        <w:t>规格书</w:t>
      </w:r>
      <w:r w:rsidR="00F237E9">
        <w:rPr>
          <w:rFonts w:hint="eastAsia"/>
        </w:rPr>
        <w:t>上描述的power-on</w:t>
      </w:r>
      <w:r w:rsidR="00F237E9">
        <w:t xml:space="preserve"> </w:t>
      </w:r>
      <w:r w:rsidR="00F237E9">
        <w:rPr>
          <w:rFonts w:hint="eastAsia"/>
        </w:rPr>
        <w:t>sequence，</w:t>
      </w:r>
      <w:r w:rsidR="005A1310" w:rsidRPr="00BC7F07">
        <w:rPr>
          <w:rFonts w:hint="eastAsia"/>
        </w:rPr>
        <w:t>给</w:t>
      </w:r>
      <w:r w:rsidR="00585C3F">
        <w:t>TP</w:t>
      </w:r>
      <w:r w:rsidR="005A1310" w:rsidRPr="00BC7F07">
        <w:t xml:space="preserve"> </w:t>
      </w:r>
      <w:r w:rsidR="005A1310" w:rsidRPr="00BC7F07">
        <w:rPr>
          <w:rFonts w:hint="eastAsia"/>
        </w:rPr>
        <w:t>上电，</w:t>
      </w:r>
      <w:r w:rsidR="00585C3F">
        <w:rPr>
          <w:rFonts w:hint="eastAsia"/>
        </w:rPr>
        <w:t>并</w:t>
      </w:r>
      <w:r w:rsidR="00F237E9">
        <w:rPr>
          <w:rFonts w:hint="eastAsia"/>
        </w:rPr>
        <w:t>同时控制reset</w:t>
      </w:r>
      <w:r w:rsidR="00F237E9">
        <w:t xml:space="preserve"> </w:t>
      </w:r>
      <w:r w:rsidR="00F237E9">
        <w:rPr>
          <w:rFonts w:hint="eastAsia"/>
        </w:rPr>
        <w:t>pin</w:t>
      </w:r>
      <w:r w:rsidR="005A1310" w:rsidRPr="00BC7F07">
        <w:rPr>
          <w:rFonts w:hint="eastAsia"/>
        </w:rPr>
        <w:t>，并且延时2</w:t>
      </w:r>
      <w:r w:rsidR="005A1310" w:rsidRPr="00BC7F07">
        <w:t>00</w:t>
      </w:r>
      <w:r w:rsidR="005A1310" w:rsidRPr="00BC7F07">
        <w:rPr>
          <w:rFonts w:hint="eastAsia"/>
        </w:rPr>
        <w:t>ms</w:t>
      </w:r>
      <w:r w:rsidR="00585C3F">
        <w:rPr>
          <w:rFonts w:hint="eastAsia"/>
        </w:rPr>
        <w:t>，等待T</w:t>
      </w:r>
      <w:r w:rsidR="00585C3F">
        <w:t>P</w:t>
      </w:r>
      <w:r w:rsidR="00585C3F">
        <w:rPr>
          <w:rFonts w:hint="eastAsia"/>
        </w:rPr>
        <w:t>设备初始化完成；</w:t>
      </w:r>
    </w:p>
    <w:p w:rsidR="005A1310" w:rsidRPr="00BC7F07" w:rsidRDefault="00CF5B2B" w:rsidP="00A043BC">
      <w:pPr>
        <w:pStyle w:val="af6"/>
        <w:numPr>
          <w:ilvl w:val="0"/>
          <w:numId w:val="33"/>
        </w:numPr>
        <w:adjustRightInd/>
        <w:spacing w:before="0" w:after="0"/>
        <w:ind w:firstLineChars="0"/>
        <w:textAlignment w:val="auto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fts_check_id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A1310" w:rsidRPr="00BC7F07">
        <w:rPr>
          <w:rFonts w:hint="eastAsia"/>
        </w:rPr>
        <w:t>：</w:t>
      </w:r>
      <w:r w:rsidR="00585C3F">
        <w:rPr>
          <w:rFonts w:hint="eastAsia"/>
        </w:rPr>
        <w:t>读取T</w:t>
      </w:r>
      <w:r w:rsidR="00585C3F">
        <w:t>P</w:t>
      </w:r>
      <w:r w:rsidR="005A1310" w:rsidRPr="00BC7F07">
        <w:rPr>
          <w:rFonts w:hint="eastAsia"/>
        </w:rPr>
        <w:t>设备</w:t>
      </w:r>
      <w:r w:rsidR="00585C3F">
        <w:t>ID</w:t>
      </w:r>
      <w:r w:rsidR="00585C3F">
        <w:rPr>
          <w:rFonts w:hint="eastAsia"/>
        </w:rPr>
        <w:t>，</w:t>
      </w:r>
      <w:r w:rsidR="00355E85">
        <w:rPr>
          <w:rFonts w:hint="eastAsia"/>
        </w:rPr>
        <w:t>检查当前的</w:t>
      </w:r>
      <w:r w:rsidR="00585C3F">
        <w:rPr>
          <w:rFonts w:hint="eastAsia"/>
        </w:rPr>
        <w:t>T</w:t>
      </w:r>
      <w:r w:rsidR="00585C3F">
        <w:t>P</w:t>
      </w:r>
      <w:r w:rsidR="00585C3F">
        <w:rPr>
          <w:rFonts w:hint="eastAsia"/>
        </w:rPr>
        <w:t>设备是否正确，若不正确直接</w:t>
      </w:r>
      <w:r w:rsidR="005A1310" w:rsidRPr="00BC7F07">
        <w:rPr>
          <w:rFonts w:hint="eastAsia"/>
        </w:rPr>
        <w:t>退出</w:t>
      </w:r>
      <w:r w:rsidR="00585C3F">
        <w:rPr>
          <w:rFonts w:hint="eastAsia"/>
        </w:rPr>
        <w:t>；</w:t>
      </w:r>
    </w:p>
    <w:p w:rsidR="005A1310" w:rsidRPr="00BC7F07" w:rsidRDefault="00CF5B2B" w:rsidP="000F3E7C">
      <w:pPr>
        <w:pStyle w:val="af6"/>
        <w:numPr>
          <w:ilvl w:val="0"/>
          <w:numId w:val="33"/>
        </w:numPr>
        <w:adjustRightInd/>
        <w:spacing w:before="0" w:after="0"/>
        <w:ind w:firstLineChars="0"/>
        <w:textAlignment w:val="auto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platform_interrupt_gpio_init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A1310" w:rsidRPr="00BC7F07">
        <w:rPr>
          <w:rFonts w:hint="eastAsia"/>
        </w:rPr>
        <w:t>：</w:t>
      </w:r>
      <w:r w:rsidR="005D78E6">
        <w:rPr>
          <w:rFonts w:hint="eastAsia"/>
        </w:rPr>
        <w:t>GPIO中断</w:t>
      </w:r>
      <w:r w:rsidR="005A1310" w:rsidRPr="00BC7F07">
        <w:rPr>
          <w:rFonts w:hint="eastAsia"/>
        </w:rPr>
        <w:t>初始化，根据当前平台配置</w:t>
      </w:r>
      <w:r w:rsidR="00585C3F">
        <w:t xml:space="preserve">INT </w:t>
      </w:r>
      <w:r w:rsidR="005D78E6">
        <w:rPr>
          <w:rFonts w:hint="eastAsia"/>
        </w:rPr>
        <w:t>pin为中断模式且</w:t>
      </w:r>
      <w:r w:rsidR="007A7E63">
        <w:rPr>
          <w:rFonts w:hint="eastAsia"/>
        </w:rPr>
        <w:t>上升</w:t>
      </w:r>
      <w:r w:rsidR="005A1310" w:rsidRPr="00BC7F07">
        <w:rPr>
          <w:rFonts w:hint="eastAsia"/>
        </w:rPr>
        <w:t>沿触发模式</w:t>
      </w:r>
      <w:r w:rsidR="008A21E9">
        <w:rPr>
          <w:rFonts w:hint="eastAsia"/>
        </w:rPr>
        <w:t>，中断触发对应的</w:t>
      </w:r>
      <w:r w:rsidR="007A7E63">
        <w:rPr>
          <w:rFonts w:hint="eastAsia"/>
        </w:rPr>
        <w:t>中断向量</w:t>
      </w:r>
      <w:r w:rsidR="008A21E9">
        <w:rPr>
          <w:rFonts w:hint="eastAsia"/>
        </w:rPr>
        <w:t>入口函数为</w:t>
      </w:r>
      <w:r w:rsidR="007A7E63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7A7E63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7A7E63">
        <w:rPr>
          <w:rFonts w:ascii="Courier New" w:hAnsi="Courier New" w:cs="Courier New"/>
          <w:color w:val="000000"/>
          <w:sz w:val="20"/>
          <w:highlight w:val="white"/>
        </w:rPr>
        <w:t>FTS_INT_IRQHandler</w:t>
      </w:r>
      <w:proofErr w:type="spellEnd"/>
      <w:r w:rsidR="007A7E63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="007A7E63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7A7E63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8A21E9">
        <w:rPr>
          <w:rFonts w:hint="eastAsia"/>
        </w:rPr>
        <w:t>，用于获取报点数据</w:t>
      </w:r>
      <w:r w:rsidR="00585C3F">
        <w:rPr>
          <w:rFonts w:hint="eastAsia"/>
        </w:rPr>
        <w:t>；</w:t>
      </w:r>
    </w:p>
    <w:p w:rsidR="000F3E7C" w:rsidRPr="00BC7F07" w:rsidRDefault="007A7E63" w:rsidP="000F3E7C">
      <w:pPr>
        <w:pStyle w:val="af6"/>
        <w:numPr>
          <w:ilvl w:val="0"/>
          <w:numId w:val="33"/>
        </w:numPr>
        <w:adjustRightInd/>
        <w:spacing w:before="0" w:after="0"/>
        <w:ind w:firstLineChars="0"/>
        <w:textAlignment w:val="auto"/>
      </w:pP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fts_AppTaskCreate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A1310" w:rsidRPr="00BC7F07">
        <w:rPr>
          <w:rFonts w:hint="eastAsia"/>
        </w:rPr>
        <w:t>：</w:t>
      </w:r>
      <w:r>
        <w:rPr>
          <w:rFonts w:hint="eastAsia"/>
        </w:rPr>
        <w:t>任务管理器，创建升级任务处理函数、报点数据处理任务处理函数、</w:t>
      </w:r>
      <w:r w:rsidR="005A1310" w:rsidRPr="00BC7F07">
        <w:rPr>
          <w:rFonts w:hint="eastAsia"/>
        </w:rPr>
        <w:t>定时器周期为1s的定时器</w:t>
      </w:r>
      <w:r w:rsidR="008A21E9">
        <w:rPr>
          <w:rFonts w:hint="eastAsia"/>
        </w:rPr>
        <w:t>用于</w:t>
      </w:r>
      <w:r w:rsidR="00585C3F">
        <w:t>ESD</w:t>
      </w:r>
      <w:r w:rsidR="005A1310" w:rsidRPr="00BC7F07">
        <w:t xml:space="preserve"> </w:t>
      </w:r>
      <w:r w:rsidR="005A1310" w:rsidRPr="00BC7F07">
        <w:rPr>
          <w:rFonts w:hint="eastAsia"/>
        </w:rPr>
        <w:t>check使用</w:t>
      </w:r>
      <w:r w:rsidR="00585C3F">
        <w:rPr>
          <w:rFonts w:hint="eastAsia"/>
        </w:rPr>
        <w:t>。</w:t>
      </w:r>
    </w:p>
    <w:p w:rsidR="00AE0B18" w:rsidRPr="008F0603" w:rsidRDefault="00AE0B18" w:rsidP="008F0603"/>
    <w:p w:rsidR="00302CA8" w:rsidRPr="00302CA8" w:rsidRDefault="00AE0B18" w:rsidP="00302CA8">
      <w:pPr>
        <w:pStyle w:val="2"/>
      </w:pPr>
      <w:bookmarkStart w:id="12" w:name="_触摸功能"/>
      <w:bookmarkStart w:id="13" w:name="_Toc94118445"/>
      <w:bookmarkEnd w:id="12"/>
      <w:r>
        <w:rPr>
          <w:rFonts w:hint="eastAsia"/>
        </w:rPr>
        <w:t>触摸功能</w:t>
      </w:r>
      <w:bookmarkEnd w:id="13"/>
    </w:p>
    <w:p w:rsidR="008C273A" w:rsidRDefault="008C273A" w:rsidP="005641B0">
      <w:pPr>
        <w:ind w:firstLine="482"/>
      </w:pPr>
      <w:r>
        <w:rPr>
          <w:rFonts w:hint="eastAsia"/>
        </w:rPr>
        <w:t>在</w:t>
      </w:r>
      <w:r w:rsidR="005E0496">
        <w:t xml:space="preserve">INT </w:t>
      </w:r>
      <w:r w:rsidR="005E0496">
        <w:rPr>
          <w:rFonts w:hint="eastAsia"/>
        </w:rPr>
        <w:t>pin</w:t>
      </w:r>
      <w:r w:rsidR="005E0496">
        <w:t>(GPIO)</w:t>
      </w:r>
      <w:r>
        <w:rPr>
          <w:rFonts w:hint="eastAsia"/>
        </w:rPr>
        <w:t>中断服务函数中处理多点触碰/</w:t>
      </w:r>
      <w:r w:rsidR="005B39B9">
        <w:rPr>
          <w:rFonts w:hint="eastAsia"/>
        </w:rPr>
        <w:t>手势模式</w:t>
      </w:r>
      <w:r>
        <w:rPr>
          <w:rFonts w:hint="eastAsia"/>
        </w:rPr>
        <w:t>，中断服务入口函数根据当前平台</w:t>
      </w:r>
      <w:r w:rsidR="00D20139">
        <w:rPr>
          <w:rFonts w:hint="eastAsia"/>
        </w:rPr>
        <w:t>定义</w:t>
      </w:r>
      <w:r>
        <w:rPr>
          <w:rFonts w:hint="eastAsia"/>
        </w:rPr>
        <w:t>，</w:t>
      </w:r>
      <w:r w:rsidR="005E0496">
        <w:t>sample code</w:t>
      </w:r>
      <w:r w:rsidR="007A7E63">
        <w:rPr>
          <w:rFonts w:hint="eastAsia"/>
        </w:rPr>
        <w:t>中</w:t>
      </w:r>
      <w:r w:rsidR="003733C3">
        <w:rPr>
          <w:rFonts w:hint="eastAsia"/>
        </w:rPr>
        <w:t>中断</w:t>
      </w:r>
      <w:r w:rsidR="007A7E63">
        <w:rPr>
          <w:rFonts w:hint="eastAsia"/>
        </w:rPr>
        <w:t>触发后发送队列消息，进入</w:t>
      </w:r>
      <w:r w:rsidR="007A7E63">
        <w:rPr>
          <w:rFonts w:ascii="Courier New" w:hAnsi="Courier New" w:cs="Courier New"/>
          <w:color w:val="8000FF"/>
          <w:sz w:val="20"/>
          <w:highlight w:val="white"/>
        </w:rPr>
        <w:t>static</w:t>
      </w:r>
      <w:r w:rsidR="007A7E63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="007A7E63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7A7E63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7A7E63">
        <w:rPr>
          <w:rFonts w:ascii="Courier New" w:hAnsi="Courier New" w:cs="Courier New"/>
          <w:color w:val="000000"/>
          <w:sz w:val="20"/>
          <w:highlight w:val="white"/>
        </w:rPr>
        <w:t>FTS_Int_Task</w:t>
      </w:r>
      <w:proofErr w:type="spellEnd"/>
      <w:r w:rsidR="007A7E63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="007A7E63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7A7E63"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r w:rsidR="007A7E63">
        <w:rPr>
          <w:rFonts w:ascii="Courier New" w:hAnsi="Courier New" w:cs="Courier New"/>
          <w:color w:val="000000"/>
          <w:sz w:val="20"/>
          <w:highlight w:val="white"/>
        </w:rPr>
        <w:t xml:space="preserve"> parameter</w:t>
      </w:r>
      <w:r w:rsidR="007A7E63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7A7E63">
        <w:rPr>
          <w:rFonts w:hint="eastAsia"/>
        </w:rPr>
        <w:t>任务处理，处理</w:t>
      </w:r>
      <w:r>
        <w:rPr>
          <w:rFonts w:hint="eastAsia"/>
        </w:rPr>
        <w:t>函数为</w:t>
      </w:r>
      <w:r w:rsidR="00CF5B2B">
        <w:t>:</w:t>
      </w:r>
    </w:p>
    <w:p w:rsidR="00CF5B2B" w:rsidRDefault="00CF5B2B" w:rsidP="002E02D5">
      <w:pPr>
        <w:ind w:firstLine="482"/>
        <w:jc w:val="center"/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fts_gpio_interrupt_handler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b/>
          <w:bCs/>
          <w:color w:val="000080"/>
          <w:sz w:val="20"/>
        </w:rPr>
        <w:t>;</w:t>
      </w:r>
    </w:p>
    <w:p w:rsidR="00BC7F07" w:rsidRPr="008C273A" w:rsidRDefault="00BC7F07" w:rsidP="005641B0">
      <w:pPr>
        <w:ind w:firstLine="482"/>
      </w:pPr>
    </w:p>
    <w:p w:rsidR="008C273A" w:rsidRDefault="008C273A" w:rsidP="006E5CDD">
      <w:pPr>
        <w:pStyle w:val="3"/>
      </w:pPr>
      <w:bookmarkStart w:id="14" w:name="_Toc94118446"/>
      <w:r>
        <w:rPr>
          <w:rFonts w:hint="eastAsia"/>
        </w:rPr>
        <w:t>多点触摸</w:t>
      </w:r>
      <w:bookmarkEnd w:id="14"/>
    </w:p>
    <w:p w:rsidR="008C273A" w:rsidRDefault="008C273A" w:rsidP="005641B0">
      <w:pPr>
        <w:ind w:firstLine="482"/>
      </w:pPr>
      <w:r>
        <w:rPr>
          <w:rFonts w:hint="eastAsia"/>
        </w:rPr>
        <w:t>若手势模式未开启</w:t>
      </w:r>
      <w:r w:rsidR="00472016">
        <w:rPr>
          <w:rFonts w:hint="eastAsia"/>
        </w:rPr>
        <w:t>（宏</w:t>
      </w:r>
      <w:r w:rsidR="00382FDF">
        <w:rPr>
          <w:rFonts w:ascii="Courier New" w:hAnsi="Courier New" w:cs="Courier New"/>
          <w:color w:val="804000"/>
          <w:sz w:val="20"/>
          <w:highlight w:val="white"/>
        </w:rPr>
        <w:t>FTS_GESTURE_EN = 0</w:t>
      </w:r>
      <w:r w:rsidR="00472016">
        <w:rPr>
          <w:rFonts w:hint="eastAsia"/>
        </w:rPr>
        <w:t>）</w:t>
      </w:r>
      <w:r w:rsidR="006A7259">
        <w:rPr>
          <w:rFonts w:hint="eastAsia"/>
        </w:rPr>
        <w:t>，则中断</w:t>
      </w:r>
      <w:r>
        <w:rPr>
          <w:rFonts w:hint="eastAsia"/>
        </w:rPr>
        <w:t>触发后获取</w:t>
      </w:r>
      <w:r w:rsidR="00BB17C3">
        <w:rPr>
          <w:rFonts w:hint="eastAsia"/>
        </w:rPr>
        <w:t>触摸点数据</w:t>
      </w:r>
      <w:r>
        <w:rPr>
          <w:rFonts w:hint="eastAsia"/>
        </w:rPr>
        <w:t>，根据当前</w:t>
      </w:r>
      <w:r w:rsidR="00B41CCC">
        <w:rPr>
          <w:rFonts w:hint="eastAsia"/>
        </w:rPr>
        <w:t>获取</w:t>
      </w:r>
      <w:r w:rsidR="00635259">
        <w:rPr>
          <w:rFonts w:hint="eastAsia"/>
        </w:rPr>
        <w:t>的</w:t>
      </w:r>
      <w:r w:rsidR="00BB17C3">
        <w:rPr>
          <w:rFonts w:hint="eastAsia"/>
        </w:rPr>
        <w:t>触摸点数据</w:t>
      </w:r>
      <w:r>
        <w:rPr>
          <w:rFonts w:hint="eastAsia"/>
        </w:rPr>
        <w:t>可进行相应处理，</w:t>
      </w:r>
      <w:r w:rsidR="00AB3577">
        <w:t>sample code</w:t>
      </w:r>
      <w:r w:rsidR="00AB3577">
        <w:rPr>
          <w:rFonts w:hint="eastAsia"/>
        </w:rPr>
        <w:t>中</w:t>
      </w:r>
      <w:r>
        <w:rPr>
          <w:rFonts w:hint="eastAsia"/>
        </w:rPr>
        <w:t>对应处理函数</w:t>
      </w:r>
      <w:r w:rsidR="00CF5B2B">
        <w:t>:</w:t>
      </w:r>
    </w:p>
    <w:p w:rsidR="00CF5B2B" w:rsidRDefault="00CF5B2B" w:rsidP="002E02D5">
      <w:pPr>
        <w:ind w:firstLine="482"/>
        <w:jc w:val="center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fts_touch_process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b/>
          <w:bCs/>
          <w:color w:val="000080"/>
          <w:sz w:val="20"/>
        </w:rPr>
        <w:t>;</w:t>
      </w:r>
    </w:p>
    <w:p w:rsidR="00BC7F07" w:rsidRPr="005641B0" w:rsidRDefault="00BC7F07" w:rsidP="005641B0">
      <w:pPr>
        <w:ind w:firstLine="482"/>
      </w:pPr>
    </w:p>
    <w:p w:rsidR="008C273A" w:rsidRDefault="005B39B9" w:rsidP="006E5CDD">
      <w:pPr>
        <w:pStyle w:val="3"/>
      </w:pPr>
      <w:bookmarkStart w:id="15" w:name="_手势模式"/>
      <w:bookmarkStart w:id="16" w:name="_Toc94118447"/>
      <w:bookmarkEnd w:id="15"/>
      <w:r>
        <w:rPr>
          <w:rFonts w:hint="eastAsia"/>
        </w:rPr>
        <w:t>手势模式</w:t>
      </w:r>
      <w:bookmarkEnd w:id="16"/>
    </w:p>
    <w:p w:rsidR="005641B0" w:rsidRDefault="008C273A" w:rsidP="00BC7F07">
      <w:pPr>
        <w:ind w:firstLine="482"/>
      </w:pPr>
      <w:r>
        <w:rPr>
          <w:rFonts w:hint="eastAsia"/>
        </w:rPr>
        <w:t>若手势模式开启</w:t>
      </w:r>
      <w:r w:rsidR="00472016">
        <w:rPr>
          <w:rFonts w:hint="eastAsia"/>
        </w:rPr>
        <w:t>（宏</w:t>
      </w:r>
      <w:r w:rsidR="00382FDF">
        <w:rPr>
          <w:rFonts w:ascii="Courier New" w:hAnsi="Courier New" w:cs="Courier New"/>
          <w:color w:val="804000"/>
          <w:sz w:val="20"/>
          <w:highlight w:val="white"/>
        </w:rPr>
        <w:t>FTS_GESTURE_EN = 1</w:t>
      </w:r>
      <w:r w:rsidR="00472016">
        <w:rPr>
          <w:rFonts w:hint="eastAsia"/>
        </w:rPr>
        <w:t>）</w:t>
      </w:r>
      <w:r w:rsidR="006A7259">
        <w:rPr>
          <w:rFonts w:hint="eastAsia"/>
        </w:rPr>
        <w:t>，则中断</w:t>
      </w:r>
      <w:r>
        <w:rPr>
          <w:rFonts w:hint="eastAsia"/>
        </w:rPr>
        <w:t>触发后</w:t>
      </w:r>
      <w:r w:rsidR="00D216C1">
        <w:rPr>
          <w:rFonts w:hint="eastAsia"/>
        </w:rPr>
        <w:t>并且处于suspended则</w:t>
      </w:r>
      <w:r w:rsidR="008F0603">
        <w:rPr>
          <w:rFonts w:hint="eastAsia"/>
        </w:rPr>
        <w:t>进行手势</w:t>
      </w:r>
      <w:r>
        <w:rPr>
          <w:rFonts w:hint="eastAsia"/>
        </w:rPr>
        <w:t>处理，根据当前</w:t>
      </w:r>
      <w:r w:rsidR="00C7435B">
        <w:rPr>
          <w:rFonts w:hint="eastAsia"/>
        </w:rPr>
        <w:t>获取</w:t>
      </w:r>
      <w:r w:rsidR="00635259">
        <w:rPr>
          <w:rFonts w:hint="eastAsia"/>
        </w:rPr>
        <w:t>的</w:t>
      </w:r>
      <w:r>
        <w:rPr>
          <w:rFonts w:hint="eastAsia"/>
        </w:rPr>
        <w:t>手势可进行相应处理，</w:t>
      </w:r>
      <w:r w:rsidR="00AB3577">
        <w:t>sample code</w:t>
      </w:r>
      <w:r w:rsidR="00AB3577">
        <w:rPr>
          <w:rFonts w:hint="eastAsia"/>
        </w:rPr>
        <w:t>中</w:t>
      </w:r>
      <w:r>
        <w:rPr>
          <w:rFonts w:hint="eastAsia"/>
        </w:rPr>
        <w:t>对应处理函数</w:t>
      </w:r>
      <w:r w:rsidR="00CF5B2B">
        <w:t>:</w:t>
      </w:r>
    </w:p>
    <w:p w:rsidR="00CF5B2B" w:rsidRPr="00321141" w:rsidRDefault="00CF5B2B" w:rsidP="002E02D5">
      <w:pPr>
        <w:ind w:firstLine="482"/>
        <w:jc w:val="center"/>
      </w:pP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fts_gesture_process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b/>
          <w:bCs/>
          <w:color w:val="000080"/>
          <w:sz w:val="20"/>
        </w:rPr>
        <w:t>;</w:t>
      </w:r>
    </w:p>
    <w:p w:rsidR="006E5CDD" w:rsidRDefault="00BC7F07" w:rsidP="008C273A">
      <w:r>
        <w:rPr>
          <w:rFonts w:hint="eastAsia"/>
        </w:rPr>
        <w:t>注意</w:t>
      </w:r>
      <w:r w:rsidR="000F3E7C">
        <w:rPr>
          <w:rFonts w:hint="eastAsia"/>
        </w:rPr>
        <w:t>：</w:t>
      </w:r>
    </w:p>
    <w:p w:rsidR="008C273A" w:rsidRPr="00BC7F07" w:rsidRDefault="000F3E7C" w:rsidP="006E5CDD">
      <w:pPr>
        <w:pStyle w:val="af6"/>
        <w:numPr>
          <w:ilvl w:val="0"/>
          <w:numId w:val="44"/>
        </w:numPr>
        <w:ind w:firstLineChars="0"/>
      </w:pPr>
      <w:r w:rsidRPr="00BC7F07">
        <w:rPr>
          <w:rFonts w:hint="eastAsia"/>
        </w:rPr>
        <w:t>若</w:t>
      </w:r>
      <w:r w:rsidR="008F0603">
        <w:rPr>
          <w:rFonts w:hint="eastAsia"/>
        </w:rPr>
        <w:t>INT脚</w:t>
      </w:r>
      <w:r w:rsidRPr="00BC7F07">
        <w:rPr>
          <w:rFonts w:hint="eastAsia"/>
        </w:rPr>
        <w:t>中断产生时</w:t>
      </w:r>
      <w:r w:rsidR="008F0603">
        <w:t>TP</w:t>
      </w:r>
      <w:r w:rsidRPr="00BC7F07">
        <w:rPr>
          <w:rFonts w:hint="eastAsia"/>
        </w:rPr>
        <w:t>处于睡眠状态</w:t>
      </w:r>
      <w:r w:rsidR="005D78E6">
        <w:rPr>
          <w:rFonts w:hint="eastAsia"/>
        </w:rPr>
        <w:t>才能</w:t>
      </w:r>
      <w:r w:rsidR="00C26E73">
        <w:rPr>
          <w:rFonts w:hint="eastAsia"/>
        </w:rPr>
        <w:t>进行</w:t>
      </w:r>
      <w:r w:rsidR="00D216C1">
        <w:rPr>
          <w:rFonts w:hint="eastAsia"/>
        </w:rPr>
        <w:t>手势</w:t>
      </w:r>
      <w:r w:rsidRPr="00BC7F07">
        <w:rPr>
          <w:rFonts w:hint="eastAsia"/>
        </w:rPr>
        <w:t>数据的读取</w:t>
      </w:r>
      <w:r w:rsidR="00BB17C3" w:rsidRPr="00BC7F07">
        <w:rPr>
          <w:rFonts w:hint="eastAsia"/>
        </w:rPr>
        <w:t>；</w:t>
      </w:r>
    </w:p>
    <w:p w:rsidR="00605FA0" w:rsidRDefault="009B54AD" w:rsidP="006E5CDD">
      <w:pPr>
        <w:pStyle w:val="af6"/>
        <w:numPr>
          <w:ilvl w:val="0"/>
          <w:numId w:val="44"/>
        </w:numPr>
        <w:ind w:firstLineChars="0"/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fts_ts_suspend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641B0" w:rsidRPr="00BC7F07">
        <w:rPr>
          <w:rFonts w:hint="eastAsia"/>
        </w:rPr>
        <w:t>进入睡眠模式</w:t>
      </w:r>
      <w:r w:rsidR="003733C3">
        <w:rPr>
          <w:rFonts w:hint="eastAsia"/>
        </w:rPr>
        <w:t>（灭屏）</w:t>
      </w:r>
      <w:r w:rsidR="00D216C1">
        <w:rPr>
          <w:rFonts w:hint="eastAsia"/>
        </w:rPr>
        <w:t xml:space="preserve">，对应标志 </w:t>
      </w:r>
      <w:proofErr w:type="spellStart"/>
      <w:r w:rsidR="00AF056B">
        <w:rPr>
          <w:rFonts w:ascii="Courier New" w:hAnsi="Courier New" w:cs="Courier New"/>
          <w:color w:val="000000"/>
          <w:sz w:val="20"/>
          <w:highlight w:val="white"/>
        </w:rPr>
        <w:t>fts_data</w:t>
      </w:r>
      <w:proofErr w:type="spellEnd"/>
      <w:r w:rsidR="00AF056B">
        <w:rPr>
          <w:rFonts w:ascii="Courier New" w:hAnsi="Courier New" w:cs="Courier New"/>
          <w:b/>
          <w:bCs/>
          <w:color w:val="000080"/>
          <w:sz w:val="20"/>
          <w:highlight w:val="white"/>
        </w:rPr>
        <w:t>-&gt;</w:t>
      </w:r>
      <w:r w:rsidR="00AF056B">
        <w:rPr>
          <w:rFonts w:ascii="Courier New" w:hAnsi="Courier New" w:cs="Courier New"/>
          <w:color w:val="000000"/>
          <w:sz w:val="20"/>
          <w:highlight w:val="white"/>
        </w:rPr>
        <w:t xml:space="preserve">suspended </w:t>
      </w:r>
      <w:r w:rsidR="00AF056B"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 w:rsidR="00AF056B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="00AF056B">
        <w:rPr>
          <w:rFonts w:ascii="Courier New" w:hAnsi="Courier New" w:cs="Courier New"/>
          <w:color w:val="FF8000"/>
          <w:sz w:val="20"/>
          <w:highlight w:val="white"/>
        </w:rPr>
        <w:t>1</w:t>
      </w:r>
      <w:r w:rsidR="00BB17C3" w:rsidRPr="00BC7F07">
        <w:rPr>
          <w:rFonts w:hint="eastAsia"/>
        </w:rPr>
        <w:t>；</w:t>
      </w:r>
    </w:p>
    <w:p w:rsidR="00853FE4" w:rsidRDefault="009B54AD" w:rsidP="006E5CDD">
      <w:pPr>
        <w:pStyle w:val="af6"/>
        <w:numPr>
          <w:ilvl w:val="0"/>
          <w:numId w:val="44"/>
        </w:numPr>
        <w:ind w:firstLineChars="0"/>
      </w:pPr>
      <w:proofErr w:type="spellStart"/>
      <w:r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fts_ts_resume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641B0" w:rsidRPr="00BC7F07">
        <w:rPr>
          <w:rFonts w:hint="eastAsia"/>
        </w:rPr>
        <w:t>退出睡眠模式</w:t>
      </w:r>
      <w:r w:rsidR="003733C3">
        <w:rPr>
          <w:rFonts w:hint="eastAsia"/>
        </w:rPr>
        <w:t>，进入正常模式（亮屏）</w:t>
      </w:r>
      <w:r w:rsidR="00D216C1">
        <w:rPr>
          <w:rFonts w:hint="eastAsia"/>
        </w:rPr>
        <w:t>，对应标志</w:t>
      </w:r>
    </w:p>
    <w:p w:rsidR="00BC7F07" w:rsidRPr="00AE0B18" w:rsidRDefault="00A33390" w:rsidP="00853FE4">
      <w:pPr>
        <w:pStyle w:val="af6"/>
        <w:ind w:left="903" w:firstLineChars="0" w:firstLine="0"/>
      </w:pP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fts_data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-&gt;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suspended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 w:rsidR="00504A5B" w:rsidRPr="00BC7F07">
        <w:rPr>
          <w:rFonts w:hint="eastAsia"/>
        </w:rPr>
        <w:t>。</w:t>
      </w:r>
    </w:p>
    <w:p w:rsidR="003F31BB" w:rsidRDefault="003F31BB" w:rsidP="003F31BB"/>
    <w:p w:rsidR="009F44B9" w:rsidRDefault="009F44B9" w:rsidP="00302CA8">
      <w:pPr>
        <w:pStyle w:val="2"/>
      </w:pPr>
      <w:bookmarkStart w:id="17" w:name="_ESD检测机制"/>
      <w:bookmarkStart w:id="18" w:name="_Toc94118448"/>
      <w:bookmarkEnd w:id="17"/>
      <w:r>
        <w:rPr>
          <w:rFonts w:hint="eastAsia"/>
        </w:rPr>
        <w:t>亮灭屏</w:t>
      </w:r>
      <w:r>
        <w:t>机制</w:t>
      </w:r>
      <w:bookmarkEnd w:id="18"/>
    </w:p>
    <w:p w:rsidR="009F44B9" w:rsidRDefault="009F44B9" w:rsidP="009F44B9">
      <w:pPr>
        <w:ind w:left="482"/>
      </w:pPr>
      <w:r>
        <w:rPr>
          <w:rFonts w:hint="eastAsia"/>
        </w:rPr>
        <w:t>整机</w:t>
      </w:r>
      <w:r>
        <w:t>系统在亮灭屏时，需要调用</w:t>
      </w:r>
      <w:r>
        <w:rPr>
          <w:rFonts w:hint="eastAsia"/>
        </w:rPr>
        <w:t>对应</w:t>
      </w:r>
      <w:r>
        <w:t>函数设置</w:t>
      </w:r>
      <w:r>
        <w:rPr>
          <w:rFonts w:hint="eastAsia"/>
        </w:rPr>
        <w:t>TP的</w:t>
      </w:r>
      <w:r>
        <w:t>状态，具体为：</w:t>
      </w:r>
    </w:p>
    <w:p w:rsidR="009F44B9" w:rsidRDefault="009F44B9" w:rsidP="009F44B9">
      <w:pPr>
        <w:ind w:left="482"/>
        <w:rPr>
          <w:rFonts w:ascii="Courier New" w:hAnsi="Courier New" w:cs="Courier New"/>
          <w:bCs/>
          <w:sz w:val="20"/>
        </w:rPr>
      </w:pPr>
      <w:r>
        <w:tab/>
      </w:r>
      <w:r>
        <w:rPr>
          <w:rFonts w:hint="eastAsia"/>
        </w:rPr>
        <w:t>灭屏时</w:t>
      </w:r>
      <w:r>
        <w:t>，调用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fts_ts_suspend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()</w:t>
      </w:r>
      <w:r w:rsidRPr="0005196C">
        <w:rPr>
          <w:rFonts w:cs="Courier New" w:hint="eastAsia"/>
          <w:bCs/>
        </w:rPr>
        <w:t>函数设置TP为</w:t>
      </w:r>
      <w:r w:rsidRPr="0005196C">
        <w:rPr>
          <w:rFonts w:cs="Courier New"/>
          <w:bCs/>
        </w:rPr>
        <w:t>sleep或者手势模式</w:t>
      </w:r>
      <w:r w:rsidRPr="0005196C">
        <w:rPr>
          <w:rFonts w:cs="Courier New" w:hint="eastAsia"/>
          <w:bCs/>
        </w:rPr>
        <w:t>。</w:t>
      </w:r>
    </w:p>
    <w:p w:rsidR="009F44B9" w:rsidRDefault="009F44B9" w:rsidP="009F44B9">
      <w:pPr>
        <w:ind w:left="482"/>
        <w:rPr>
          <w:rFonts w:cs="Courier New"/>
          <w:color w:val="000000"/>
        </w:rPr>
      </w:pPr>
      <w:r>
        <w:rPr>
          <w:rFonts w:ascii="Courier New" w:hAnsi="Courier New" w:cs="Courier New"/>
          <w:bCs/>
          <w:sz w:val="20"/>
        </w:rPr>
        <w:tab/>
      </w:r>
      <w:r w:rsidRPr="0005196C">
        <w:rPr>
          <w:rFonts w:hint="eastAsia"/>
        </w:rPr>
        <w:t>亮屏时</w:t>
      </w:r>
      <w:r w:rsidRPr="0005196C">
        <w:t>，调用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fts_ts_resume</w:t>
      </w:r>
      <w:proofErr w:type="spellEnd"/>
      <w:r>
        <w:rPr>
          <w:rFonts w:ascii="Courier New" w:hAnsi="Courier New" w:cs="Courier New"/>
          <w:color w:val="000000"/>
          <w:sz w:val="20"/>
        </w:rPr>
        <w:t>()</w:t>
      </w:r>
      <w:r w:rsidRPr="0005196C">
        <w:rPr>
          <w:rFonts w:cs="Courier New" w:hint="eastAsia"/>
          <w:color w:val="000000"/>
        </w:rPr>
        <w:t>函数，</w:t>
      </w:r>
      <w:r w:rsidRPr="0005196C">
        <w:rPr>
          <w:rFonts w:cs="Courier New"/>
          <w:color w:val="000000"/>
        </w:rPr>
        <w:t>复位</w:t>
      </w:r>
      <w:r w:rsidRPr="0005196C">
        <w:rPr>
          <w:rFonts w:cs="Courier New" w:hint="eastAsia"/>
          <w:color w:val="000000"/>
        </w:rPr>
        <w:t>TP成N</w:t>
      </w:r>
      <w:r w:rsidRPr="0005196C">
        <w:rPr>
          <w:rFonts w:cs="Courier New"/>
          <w:color w:val="000000"/>
        </w:rPr>
        <w:t>ormal</w:t>
      </w:r>
      <w:r w:rsidRPr="0005196C">
        <w:rPr>
          <w:rFonts w:cs="Courier New" w:hint="eastAsia"/>
          <w:color w:val="000000"/>
        </w:rPr>
        <w:t>工作</w:t>
      </w:r>
      <w:r w:rsidRPr="0005196C">
        <w:rPr>
          <w:rFonts w:cs="Courier New"/>
          <w:color w:val="000000"/>
        </w:rPr>
        <w:t>模式。</w:t>
      </w:r>
    </w:p>
    <w:p w:rsidR="002E02D5" w:rsidRPr="009F44B9" w:rsidRDefault="002E02D5" w:rsidP="002E02D5"/>
    <w:p w:rsidR="00302CA8" w:rsidRPr="00302CA8" w:rsidRDefault="00CB54D1" w:rsidP="00302CA8">
      <w:pPr>
        <w:pStyle w:val="2"/>
      </w:pPr>
      <w:bookmarkStart w:id="19" w:name="_Toc94118449"/>
      <w:r w:rsidRPr="00CB54D1">
        <w:t>ESD检测机制</w:t>
      </w:r>
      <w:bookmarkEnd w:id="19"/>
    </w:p>
    <w:p w:rsidR="00745EAE" w:rsidRDefault="008F0603" w:rsidP="00302CA8">
      <w:pPr>
        <w:ind w:firstLine="482"/>
      </w:pPr>
      <w:r>
        <w:rPr>
          <w:rFonts w:hint="eastAsia"/>
        </w:rPr>
        <w:t>通过</w:t>
      </w:r>
      <w:r>
        <w:t>定时器功能，</w:t>
      </w:r>
      <w:r w:rsidR="00CB54D1">
        <w:rPr>
          <w:rFonts w:hint="eastAsia"/>
        </w:rPr>
        <w:t>每隔1秒，</w:t>
      </w:r>
      <w:r w:rsidR="00745EAE">
        <w:rPr>
          <w:rFonts w:hint="eastAsia"/>
        </w:rPr>
        <w:t>执行一次E</w:t>
      </w:r>
      <w:r w:rsidR="00745EAE">
        <w:t>SD</w:t>
      </w:r>
      <w:r w:rsidR="00745EAE">
        <w:rPr>
          <w:rFonts w:hint="eastAsia"/>
        </w:rPr>
        <w:t>检测函数</w:t>
      </w:r>
      <w:r w:rsidR="00CF5B2B">
        <w:rPr>
          <w:rFonts w:ascii="Courier New" w:hAnsi="Courier New" w:cs="Courier New"/>
          <w:color w:val="8000FF"/>
          <w:sz w:val="20"/>
          <w:highlight w:val="white"/>
        </w:rPr>
        <w:t>static</w:t>
      </w:r>
      <w:r w:rsidR="00CF5B2B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="00CF5B2B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CF5B2B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CF5B2B">
        <w:rPr>
          <w:rFonts w:ascii="Courier New" w:hAnsi="Courier New" w:cs="Courier New"/>
          <w:color w:val="000000"/>
          <w:sz w:val="20"/>
          <w:highlight w:val="white"/>
        </w:rPr>
        <w:t>fts_esdcheck_process</w:t>
      </w:r>
      <w:proofErr w:type="spellEnd"/>
      <w:r w:rsidR="00CF5B2B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="00CF5B2B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CF5B2B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745EAE">
        <w:rPr>
          <w:rFonts w:hint="eastAsia"/>
        </w:rPr>
        <w:t>，去读取固件寄存器地址0x</w:t>
      </w:r>
      <w:r w:rsidR="00745EAE">
        <w:t>91</w:t>
      </w:r>
      <w:r w:rsidR="00745EAE">
        <w:rPr>
          <w:rFonts w:hint="eastAsia"/>
        </w:rPr>
        <w:t>的值，如I</w:t>
      </w:r>
      <w:r w:rsidR="00745EAE">
        <w:t>2C</w:t>
      </w:r>
      <w:r w:rsidR="00745EAE">
        <w:rPr>
          <w:rFonts w:hint="eastAsia"/>
        </w:rPr>
        <w:t>不通，或者连续多次无变化，则认为需要复位T</w:t>
      </w:r>
      <w:r w:rsidR="00745EAE">
        <w:t>P</w:t>
      </w:r>
      <w:r w:rsidR="00745EAE">
        <w:rPr>
          <w:rFonts w:hint="eastAsia"/>
        </w:rPr>
        <w:t>，此时Host需要通过reset</w:t>
      </w:r>
      <w:r w:rsidR="00745EAE">
        <w:t xml:space="preserve"> </w:t>
      </w:r>
      <w:r w:rsidR="00745EAE">
        <w:rPr>
          <w:rFonts w:hint="eastAsia"/>
        </w:rPr>
        <w:t>pin去复位T</w:t>
      </w:r>
      <w:r w:rsidR="00745EAE">
        <w:t>P</w:t>
      </w:r>
      <w:r w:rsidR="00745EAE">
        <w:rPr>
          <w:rFonts w:hint="eastAsia"/>
        </w:rPr>
        <w:t>。</w:t>
      </w:r>
    </w:p>
    <w:p w:rsidR="00AE0B18" w:rsidRDefault="00CF5B2B" w:rsidP="009432BE">
      <w:pPr>
        <w:ind w:firstLine="482"/>
      </w:pPr>
      <w:r>
        <w:rPr>
          <w:rFonts w:hint="eastAsia"/>
        </w:rPr>
        <w:t>1</w:t>
      </w:r>
      <w:r>
        <w:t>s</w:t>
      </w:r>
      <w:r w:rsidR="00AB3577">
        <w:rPr>
          <w:rFonts w:hint="eastAsia"/>
        </w:rPr>
        <w:t>定时器中断服务入口函数根据当前平台定义，</w:t>
      </w:r>
      <w:r w:rsidR="00AB3577">
        <w:t>sample code</w:t>
      </w:r>
      <w:r w:rsidR="00AE0B18">
        <w:rPr>
          <w:rFonts w:hint="eastAsia"/>
        </w:rPr>
        <w:t>中对应的</w:t>
      </w:r>
      <w:r w:rsidR="003733C3">
        <w:rPr>
          <w:rFonts w:hint="eastAsia"/>
        </w:rPr>
        <w:t>定时器</w:t>
      </w:r>
      <w:r w:rsidR="007A7E63">
        <w:rPr>
          <w:rFonts w:hint="eastAsia"/>
        </w:rPr>
        <w:t>处理</w:t>
      </w:r>
      <w:r w:rsidR="00AE0B18">
        <w:rPr>
          <w:rFonts w:hint="eastAsia"/>
        </w:rPr>
        <w:t>函数为</w:t>
      </w:r>
      <w:r>
        <w:t>:</w:t>
      </w:r>
    </w:p>
    <w:p w:rsidR="00CF5B2B" w:rsidRDefault="00CF5B2B" w:rsidP="002E02D5">
      <w:pPr>
        <w:jc w:val="center"/>
      </w:pP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fts_timer_interrupt_handler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b/>
          <w:bCs/>
          <w:color w:val="000080"/>
          <w:sz w:val="20"/>
        </w:rPr>
        <w:t>;</w:t>
      </w:r>
    </w:p>
    <w:p w:rsidR="00CB54D1" w:rsidRDefault="00CB54D1" w:rsidP="003F31BB"/>
    <w:p w:rsidR="00302CA8" w:rsidRPr="00302CA8" w:rsidRDefault="00CB54D1" w:rsidP="00302CA8">
      <w:pPr>
        <w:pStyle w:val="2"/>
      </w:pPr>
      <w:bookmarkStart w:id="20" w:name="_固件开机升级"/>
      <w:bookmarkStart w:id="21" w:name="_Toc94118450"/>
      <w:bookmarkEnd w:id="20"/>
      <w:r>
        <w:rPr>
          <w:rFonts w:hint="eastAsia"/>
        </w:rPr>
        <w:t>固件开机</w:t>
      </w:r>
      <w:r w:rsidR="003F31BB">
        <w:rPr>
          <w:rFonts w:hint="eastAsia"/>
        </w:rPr>
        <w:t>升级</w:t>
      </w:r>
      <w:bookmarkEnd w:id="21"/>
    </w:p>
    <w:p w:rsidR="00CB54D1" w:rsidRDefault="00CB54D1" w:rsidP="00CB54D1">
      <w:pPr>
        <w:pStyle w:val="3"/>
      </w:pPr>
      <w:bookmarkStart w:id="22" w:name="_Toc94118451"/>
      <w:r>
        <w:rPr>
          <w:rFonts w:hint="eastAsia"/>
        </w:rPr>
        <w:t>固件开机升级流程</w:t>
      </w:r>
      <w:r w:rsidR="000571F0">
        <w:rPr>
          <w:rFonts w:hint="eastAsia"/>
        </w:rPr>
        <w:t>图</w:t>
      </w:r>
      <w:bookmarkEnd w:id="22"/>
    </w:p>
    <w:p w:rsidR="00CB54D1" w:rsidRDefault="003745D5" w:rsidP="005B39B9">
      <w:pPr>
        <w:jc w:val="center"/>
      </w:pPr>
      <w:r>
        <w:rPr>
          <w:noProof/>
        </w:rPr>
        <w:drawing>
          <wp:inline distT="0" distB="0" distL="0" distR="0" wp14:anchorId="6D907516" wp14:editId="51A1F9AB">
            <wp:extent cx="2790908" cy="607022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1519" cy="60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9B9" w:rsidRPr="00CB54D1" w:rsidRDefault="005B39B9" w:rsidP="005B39B9">
      <w:pPr>
        <w:jc w:val="center"/>
      </w:pPr>
    </w:p>
    <w:p w:rsidR="00CB54D1" w:rsidRPr="00CB54D1" w:rsidRDefault="00CB54D1" w:rsidP="00CB54D1">
      <w:pPr>
        <w:pStyle w:val="3"/>
      </w:pPr>
      <w:bookmarkStart w:id="23" w:name="_Toc94118452"/>
      <w:r>
        <w:rPr>
          <w:rFonts w:hint="eastAsia"/>
        </w:rPr>
        <w:lastRenderedPageBreak/>
        <w:t>固件开机升级移植</w:t>
      </w:r>
      <w:bookmarkEnd w:id="23"/>
    </w:p>
    <w:p w:rsidR="00033172" w:rsidRPr="005B39B9" w:rsidRDefault="0072388B" w:rsidP="005B39B9">
      <w:pPr>
        <w:pStyle w:val="af6"/>
        <w:numPr>
          <w:ilvl w:val="0"/>
          <w:numId w:val="37"/>
        </w:numPr>
        <w:ind w:firstLineChars="0"/>
        <w:rPr>
          <w:rFonts w:ascii="华文宋体" w:eastAsia="华文宋体" w:hAnsi="华文宋体"/>
        </w:rPr>
      </w:pPr>
      <w:r>
        <w:rPr>
          <w:rFonts w:hint="eastAsia"/>
        </w:rPr>
        <w:t>把需要升级的固件</w:t>
      </w:r>
      <w:r w:rsidR="009F44B9">
        <w:rPr>
          <w:rFonts w:hint="eastAsia"/>
        </w:rPr>
        <w:t>（</w:t>
      </w:r>
      <w:proofErr w:type="spellStart"/>
      <w:r w:rsidR="009F44B9">
        <w:rPr>
          <w:rFonts w:hint="eastAsia"/>
        </w:rPr>
        <w:t>app</w:t>
      </w:r>
      <w:r w:rsidR="009F44B9">
        <w:t>.i</w:t>
      </w:r>
      <w:proofErr w:type="spellEnd"/>
      <w:r w:rsidR="009F44B9">
        <w:rPr>
          <w:rFonts w:hint="eastAsia"/>
        </w:rPr>
        <w:t>）</w:t>
      </w:r>
      <w:r>
        <w:rPr>
          <w:rFonts w:hint="eastAsia"/>
        </w:rPr>
        <w:t>放入固件目录，并且</w:t>
      </w:r>
      <w:r w:rsidR="00213E79">
        <w:rPr>
          <w:rFonts w:hint="eastAsia"/>
        </w:rPr>
        <w:t>在focaltech_upgrade_ft3169.c中</w:t>
      </w:r>
      <w:r>
        <w:rPr>
          <w:rFonts w:hint="eastAsia"/>
        </w:rPr>
        <w:t>根据放入的固件目录</w:t>
      </w:r>
      <w:r w:rsidR="001E59D2" w:rsidRPr="00A97F01">
        <w:rPr>
          <w:rFonts w:hint="eastAsia"/>
        </w:rPr>
        <w:t>配置</w:t>
      </w:r>
      <w:r w:rsidR="00033172" w:rsidRPr="00A97F01">
        <w:rPr>
          <w:rFonts w:hint="eastAsia"/>
        </w:rPr>
        <w:t>升级文件的路径</w:t>
      </w:r>
      <w:r w:rsidR="005B39B9" w:rsidRPr="00A97F01">
        <w:rPr>
          <w:rFonts w:hint="eastAsia"/>
        </w:rPr>
        <w:t>，如下</w:t>
      </w:r>
      <w:r w:rsidR="00213E79" w:rsidRPr="00A97F01">
        <w:rPr>
          <w:rFonts w:hint="eastAsia"/>
        </w:rPr>
        <w:t>：</w:t>
      </w:r>
    </w:p>
    <w:p w:rsidR="005B39B9" w:rsidRDefault="005B39B9" w:rsidP="005B39B9">
      <w:pPr>
        <w:autoSpaceDE w:val="0"/>
        <w:autoSpaceDN w:val="0"/>
        <w:spacing w:before="0" w:after="0"/>
        <w:ind w:leftChars="400" w:left="840"/>
        <w:jc w:val="left"/>
        <w:textAlignment w:val="auto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8000FF"/>
          <w:sz w:val="20"/>
          <w:highlight w:val="white"/>
        </w:rPr>
        <w:t>uint8_t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fw_file_ft3169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[]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{</w:t>
      </w:r>
    </w:p>
    <w:p w:rsidR="005B39B9" w:rsidRDefault="005B39B9" w:rsidP="005B39B9">
      <w:pPr>
        <w:autoSpaceDE w:val="0"/>
        <w:autoSpaceDN w:val="0"/>
        <w:spacing w:before="0" w:after="0"/>
        <w:ind w:leftChars="400" w:left="840"/>
        <w:jc w:val="left"/>
        <w:textAlignment w:val="auto"/>
        <w:rPr>
          <w:rFonts w:ascii="Courier New" w:hAnsi="Courier New" w:cs="Courier New"/>
          <w:color w:val="804000"/>
          <w:sz w:val="20"/>
          <w:highlight w:val="white"/>
        </w:rPr>
      </w:pPr>
      <w:r>
        <w:rPr>
          <w:rFonts w:ascii="Courier New" w:hAnsi="Courier New" w:cs="Courier New"/>
          <w:color w:val="804000"/>
          <w:sz w:val="20"/>
          <w:highlight w:val="white"/>
        </w:rPr>
        <w:t>#include "</w:t>
      </w:r>
      <w:proofErr w:type="spellStart"/>
      <w:r>
        <w:rPr>
          <w:rFonts w:ascii="Courier New" w:hAnsi="Courier New" w:cs="Courier New"/>
          <w:color w:val="804000"/>
          <w:sz w:val="20"/>
          <w:highlight w:val="white"/>
        </w:rPr>
        <w:t>fw_sample.i</w:t>
      </w:r>
      <w:proofErr w:type="spellEnd"/>
      <w:r>
        <w:rPr>
          <w:rFonts w:ascii="Courier New" w:hAnsi="Courier New" w:cs="Courier New"/>
          <w:color w:val="804000"/>
          <w:sz w:val="20"/>
          <w:highlight w:val="white"/>
        </w:rPr>
        <w:t>"</w:t>
      </w:r>
    </w:p>
    <w:p w:rsidR="005B39B9" w:rsidRPr="005B39B9" w:rsidRDefault="005B39B9" w:rsidP="005B39B9">
      <w:pPr>
        <w:adjustRightInd/>
        <w:spacing w:before="0" w:after="0"/>
        <w:ind w:leftChars="400" w:left="840"/>
        <w:textAlignment w:val="auto"/>
        <w:rPr>
          <w:rFonts w:ascii="华文宋体" w:eastAsia="华文宋体" w:hAnsi="华文宋体"/>
        </w:rPr>
      </w:pP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};</w:t>
      </w:r>
    </w:p>
    <w:p w:rsidR="003F31BB" w:rsidRDefault="00BE4C48" w:rsidP="00CB54D1">
      <w:pPr>
        <w:pStyle w:val="af6"/>
        <w:numPr>
          <w:ilvl w:val="0"/>
          <w:numId w:val="37"/>
        </w:numPr>
        <w:ind w:firstLineChars="0"/>
      </w:pPr>
      <w:r>
        <w:rPr>
          <w:rFonts w:hint="eastAsia"/>
        </w:rPr>
        <w:t>在创建的</w:t>
      </w:r>
      <w:r>
        <w:rPr>
          <w:rFonts w:ascii="Courier New" w:hAnsi="Courier New" w:cs="Courier New"/>
          <w:color w:val="8000FF"/>
          <w:sz w:val="20"/>
          <w:highlight w:val="white"/>
        </w:rPr>
        <w:t>static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highlight w:val="white"/>
        </w:rPr>
        <w:t>Upgrade_Task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8000FF"/>
          <w:sz w:val="20"/>
          <w:highlight w:val="white"/>
        </w:rPr>
        <w:t>void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parameter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hint="eastAsia"/>
        </w:rPr>
        <w:t>升级任务中</w:t>
      </w:r>
      <w:r w:rsidR="00ED182C">
        <w:rPr>
          <w:rFonts w:hint="eastAsia"/>
        </w:rPr>
        <w:t>调用focaltech_upgrade_ft3169.c中</w:t>
      </w:r>
      <w:r w:rsidR="005B39B9">
        <w:rPr>
          <w:rFonts w:hint="eastAsia"/>
        </w:rPr>
        <w:t>自动升级函数</w:t>
      </w:r>
      <w:proofErr w:type="spellStart"/>
      <w:r w:rsidR="00382FDF">
        <w:rPr>
          <w:rFonts w:ascii="Courier New" w:hAnsi="Courier New" w:cs="Courier New"/>
          <w:color w:val="8000FF"/>
          <w:sz w:val="20"/>
          <w:highlight w:val="white"/>
        </w:rPr>
        <w:t>int</w:t>
      </w:r>
      <w:proofErr w:type="spellEnd"/>
      <w:r w:rsidR="00382FDF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spellStart"/>
      <w:r w:rsidR="00382FDF">
        <w:rPr>
          <w:rFonts w:ascii="Courier New" w:hAnsi="Courier New" w:cs="Courier New"/>
          <w:color w:val="000000"/>
          <w:sz w:val="20"/>
          <w:highlight w:val="white"/>
        </w:rPr>
        <w:t>fts_fwupg_auto_upgrade</w:t>
      </w:r>
      <w:proofErr w:type="spellEnd"/>
      <w:r w:rsidR="00382FDF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="00382FDF">
        <w:rPr>
          <w:rFonts w:ascii="Courier New" w:hAnsi="Courier New" w:cs="Courier New"/>
          <w:color w:val="8000FF"/>
          <w:sz w:val="20"/>
          <w:highlight w:val="white"/>
        </w:rPr>
        <w:t>void</w:t>
      </w:r>
      <w:r w:rsidR="00382FDF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 w:rsidR="005B39B9">
        <w:rPr>
          <w:rFonts w:hint="eastAsia"/>
        </w:rPr>
        <w:t>，自动升级流程与固件开机升级流程一一对应</w:t>
      </w:r>
      <w:r w:rsidR="00033172">
        <w:rPr>
          <w:rFonts w:hint="eastAsia"/>
        </w:rPr>
        <w:t>，上电时检测到新版本即可自动执行升级</w:t>
      </w:r>
      <w:r w:rsidR="00504A5B">
        <w:rPr>
          <w:rFonts w:hint="eastAsia"/>
        </w:rPr>
        <w:t>。</w:t>
      </w:r>
    </w:p>
    <w:p w:rsidR="002E02D5" w:rsidRPr="00BE4C48" w:rsidRDefault="002E02D5" w:rsidP="00BC7F07">
      <w:pPr>
        <w:ind w:firstLine="482"/>
      </w:pPr>
    </w:p>
    <w:p w:rsidR="003F31BB" w:rsidRPr="003C61B4" w:rsidRDefault="009F44B9" w:rsidP="00BC7F07">
      <w:pPr>
        <w:ind w:firstLine="482"/>
      </w:pPr>
      <w:r>
        <w:rPr>
          <w:rFonts w:hint="eastAsia"/>
        </w:rPr>
        <w:t>注意</w:t>
      </w:r>
      <w:r>
        <w:t>：上述</w:t>
      </w:r>
      <w:r>
        <w:rPr>
          <w:rFonts w:hint="eastAsia"/>
        </w:rPr>
        <w:t>升级</w:t>
      </w:r>
      <w:r>
        <w:t>过程中获取固件用的</w:t>
      </w:r>
      <w:proofErr w:type="spellStart"/>
      <w:r>
        <w:t>app.i</w:t>
      </w:r>
      <w:proofErr w:type="spellEnd"/>
      <w:r>
        <w:rPr>
          <w:rFonts w:hint="eastAsia"/>
        </w:rPr>
        <w:t>格式，</w:t>
      </w:r>
      <w:r>
        <w:t>是直接include到代码中；如果想要使用二进制binary格式</w:t>
      </w:r>
      <w:proofErr w:type="spellStart"/>
      <w:r>
        <w:t>app.bin</w:t>
      </w:r>
      <w:proofErr w:type="spellEnd"/>
      <w:r>
        <w:t>，则请根据平台</w:t>
      </w:r>
      <w:r>
        <w:rPr>
          <w:rFonts w:hint="eastAsia"/>
        </w:rPr>
        <w:t>读取</w:t>
      </w:r>
      <w:r>
        <w:t>二进制文件的方式获取</w:t>
      </w:r>
      <w:proofErr w:type="spellStart"/>
      <w:r>
        <w:rPr>
          <w:rFonts w:hint="eastAsia"/>
        </w:rPr>
        <w:t>app.bin</w:t>
      </w:r>
      <w:proofErr w:type="spellEnd"/>
      <w:r>
        <w:t>固件的内容，再跑升级流程。</w:t>
      </w:r>
    </w:p>
    <w:sectPr w:rsidR="003F31BB" w:rsidRPr="003C61B4">
      <w:pgSz w:w="11907" w:h="16840"/>
      <w:pgMar w:top="1440" w:right="1080" w:bottom="1440" w:left="1080" w:header="454" w:footer="0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E54" w:rsidRDefault="00551E54">
      <w:pPr>
        <w:spacing w:before="0" w:after="0"/>
      </w:pPr>
      <w:r>
        <w:separator/>
      </w:r>
    </w:p>
  </w:endnote>
  <w:endnote w:type="continuationSeparator" w:id="0">
    <w:p w:rsidR="00551E54" w:rsidRDefault="00551E5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ta Norm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Arial Unicode MS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3BC" w:rsidRDefault="00A043BC" w:rsidP="00721A3A">
    <w:pPr>
      <w:pStyle w:val="ab"/>
      <w:spacing w:before="0" w:after="0"/>
      <w:rPr>
        <w:rFonts w:ascii="Arial Unicode MS" w:eastAsia="Arial Unicode MS" w:hAnsi="Arial Unicode MS" w:cs="Arial Unicode MS"/>
        <w:b/>
        <w:sz w:val="16"/>
      </w:rPr>
    </w:pPr>
    <w:r>
      <w:rPr>
        <w:rFonts w:ascii="Arial Unicode MS" w:eastAsia="Arial Unicode MS" w:hAnsi="Arial Unicode MS" w:cs="Arial Unicode MS" w:hint="eastAsia"/>
        <w:b/>
        <w:sz w:val="16"/>
      </w:rPr>
      <w:t>THIS DOCUMENT CONTAINS INFORMATION PROPRIETARY TO FOCALTECH SYSTEMS, LTD., AND MAY NOT BE</w:t>
    </w:r>
  </w:p>
  <w:p w:rsidR="00A043BC" w:rsidRDefault="00A043BC" w:rsidP="00721A3A">
    <w:pPr>
      <w:pStyle w:val="ab"/>
      <w:spacing w:before="0" w:after="0"/>
      <w:rPr>
        <w:rFonts w:ascii="Arial Unicode MS" w:eastAsia="Arial Unicode MS" w:hAnsi="Arial Unicode MS" w:cs="Arial Unicode MS"/>
        <w:b/>
        <w:sz w:val="16"/>
      </w:rPr>
    </w:pPr>
    <w:r>
      <w:rPr>
        <w:rFonts w:ascii="Arial Unicode MS" w:eastAsia="Arial Unicode MS" w:hAnsi="Arial Unicode MS" w:cs="Arial Unicode MS" w:hint="eastAsia"/>
        <w:b/>
        <w:sz w:val="16"/>
      </w:rPr>
      <w:t>REPRODUCED, DISCLOSED OR USED IN W HOLE OR PART W ITHOUT WRITTEN PERMISSION OF FOCALTECH SYSTEMS, LTD.</w:t>
    </w:r>
  </w:p>
  <w:p w:rsidR="00A043BC" w:rsidRDefault="00A043BC" w:rsidP="00721A3A">
    <w:pPr>
      <w:pStyle w:val="ab"/>
      <w:spacing w:before="0" w:after="0"/>
      <w:rPr>
        <w:rFonts w:ascii="Arial Unicode MS" w:eastAsia="Arial Unicode MS" w:hAnsi="Arial Unicode MS" w:cs="Arial Unicode MS"/>
        <w:b/>
        <w:sz w:val="16"/>
      </w:rPr>
    </w:pPr>
  </w:p>
  <w:p w:rsidR="00A043BC" w:rsidRDefault="00A043BC" w:rsidP="00721A3A">
    <w:pPr>
      <w:pStyle w:val="ab"/>
      <w:spacing w:before="0" w:after="0"/>
      <w:rPr>
        <w:rFonts w:eastAsia="Arial Unicode MS" w:cs="Arial Unicode MS"/>
        <w:b/>
      </w:rPr>
    </w:pPr>
    <w:r>
      <w:rPr>
        <w:rFonts w:ascii="Arial Unicode MS" w:eastAsia="Arial Unicode MS" w:hAnsi="Arial Unicode MS" w:cs="Arial Unicode MS" w:hint="eastAsia"/>
        <w:b/>
        <w:sz w:val="16"/>
      </w:rPr>
      <w:tab/>
    </w:r>
    <w:r>
      <w:rPr>
        <w:rFonts w:ascii="Arial Unicode MS" w:eastAsia="Arial Unicode MS" w:hAnsi="Arial Unicode MS" w:cs="Arial Unicode MS" w:hint="eastAsia"/>
        <w:b/>
        <w:sz w:val="16"/>
      </w:rPr>
      <w:tab/>
    </w:r>
    <w:r>
      <w:rPr>
        <w:rFonts w:ascii="Arial Unicode MS" w:eastAsia="Arial Unicode MS" w:hAnsi="Arial Unicode MS" w:cs="Arial Unicode MS" w:hint="eastAsia"/>
        <w:b/>
        <w:sz w:val="16"/>
      </w:rPr>
      <w:tab/>
    </w:r>
    <w:r>
      <w:rPr>
        <w:rFonts w:eastAsia="Arial Unicode MS" w:cs="Arial Unicode MS"/>
        <w:b/>
      </w:rPr>
      <w:t xml:space="preserve">Page </w:t>
    </w:r>
    <w:r>
      <w:rPr>
        <w:rFonts w:eastAsia="Arial Unicode MS" w:cs="Arial Unicode MS"/>
        <w:b/>
      </w:rPr>
      <w:fldChar w:fldCharType="begin"/>
    </w:r>
    <w:r>
      <w:rPr>
        <w:rFonts w:eastAsia="Arial Unicode MS" w:cs="Arial Unicode MS"/>
        <w:b/>
      </w:rPr>
      <w:instrText xml:space="preserve"> PAGE  \* Arabic  \* MERGEFORMAT </w:instrText>
    </w:r>
    <w:r>
      <w:rPr>
        <w:rFonts w:eastAsia="Arial Unicode MS" w:cs="Arial Unicode MS"/>
        <w:b/>
      </w:rPr>
      <w:fldChar w:fldCharType="separate"/>
    </w:r>
    <w:r w:rsidR="0030413A">
      <w:rPr>
        <w:rFonts w:eastAsia="Arial Unicode MS" w:cs="Arial Unicode MS"/>
        <w:b/>
        <w:noProof/>
      </w:rPr>
      <w:t>2</w:t>
    </w:r>
    <w:r>
      <w:rPr>
        <w:rFonts w:eastAsia="Arial Unicode MS" w:cs="Arial Unicode MS"/>
        <w:b/>
      </w:rPr>
      <w:fldChar w:fldCharType="end"/>
    </w:r>
    <w:r>
      <w:rPr>
        <w:rFonts w:eastAsia="Arial Unicode MS" w:cs="Arial Unicode MS"/>
        <w:b/>
      </w:rPr>
      <w:t xml:space="preserve"> / </w:t>
    </w:r>
    <w:r>
      <w:rPr>
        <w:rFonts w:eastAsia="Arial Unicode MS" w:cs="Arial Unicode MS"/>
        <w:b/>
      </w:rPr>
      <w:fldChar w:fldCharType="begin"/>
    </w:r>
    <w:r>
      <w:rPr>
        <w:rFonts w:eastAsia="Arial Unicode MS" w:cs="Arial Unicode MS"/>
        <w:b/>
      </w:rPr>
      <w:instrText xml:space="preserve"> NUMPAGES  \* Arabic  \* MERGEFORMAT </w:instrText>
    </w:r>
    <w:r>
      <w:rPr>
        <w:rFonts w:eastAsia="Arial Unicode MS" w:cs="Arial Unicode MS"/>
        <w:b/>
      </w:rPr>
      <w:fldChar w:fldCharType="separate"/>
    </w:r>
    <w:r w:rsidR="0030413A">
      <w:rPr>
        <w:rFonts w:eastAsia="Arial Unicode MS" w:cs="Arial Unicode MS"/>
        <w:b/>
        <w:noProof/>
      </w:rPr>
      <w:t>9</w:t>
    </w:r>
    <w:r>
      <w:rPr>
        <w:rFonts w:eastAsia="Arial Unicode MS" w:cs="Arial Unicode MS"/>
        <w:b/>
      </w:rPr>
      <w:fldChar w:fldCharType="end"/>
    </w:r>
  </w:p>
  <w:p w:rsidR="00A043BC" w:rsidRDefault="00A043BC" w:rsidP="00721A3A">
    <w:pPr>
      <w:pStyle w:val="ab"/>
      <w:spacing w:before="0" w:after="0"/>
      <w:rPr>
        <w:rFonts w:eastAsia="Arial Unicode MS" w:cs="Arial Unicode MS"/>
        <w:b/>
        <w:sz w:val="16"/>
        <w:szCs w:val="16"/>
      </w:rPr>
    </w:pPr>
    <w:r>
      <w:rPr>
        <w:rFonts w:eastAsia="Arial Unicode MS" w:cs="Arial Unicode MS"/>
        <w:b/>
      </w:rPr>
      <w:tab/>
    </w:r>
    <w:r>
      <w:rPr>
        <w:rFonts w:eastAsia="Arial Unicode MS" w:cs="Arial Unicode MS"/>
        <w:b/>
      </w:rPr>
      <w:tab/>
    </w:r>
    <w:r>
      <w:rPr>
        <w:rFonts w:eastAsia="Arial Unicode MS" w:cs="Arial Unicode MS"/>
        <w:b/>
      </w:rPr>
      <w:tab/>
      <w:t xml:space="preserve">   </w:t>
    </w:r>
  </w:p>
  <w:p w:rsidR="00A043BC" w:rsidRPr="00721A3A" w:rsidRDefault="00A043BC" w:rsidP="00721A3A">
    <w:pPr>
      <w:pStyle w:val="ab"/>
      <w:spacing w:before="0" w:after="0"/>
      <w:rPr>
        <w:rFonts w:eastAsia="Arial Unicode MS" w:cs="Arial Unicode MS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E54" w:rsidRDefault="00551E54">
      <w:pPr>
        <w:spacing w:before="0" w:after="0"/>
      </w:pPr>
      <w:r>
        <w:separator/>
      </w:r>
    </w:p>
  </w:footnote>
  <w:footnote w:type="continuationSeparator" w:id="0">
    <w:p w:rsidR="00551E54" w:rsidRDefault="00551E5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3BC" w:rsidRDefault="00551E54">
    <w:pPr>
      <w:pStyle w:val="ad"/>
    </w:pPr>
    <w:r>
      <w:rPr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604244" o:spid="_x0000_s3075" type="#_x0000_t136" style="position:absolute;left:0;text-align:left;margin-left:0;margin-top:0;width:629.8pt;height:57.2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FOCALTECH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3BC" w:rsidRDefault="00551E54">
    <w:pPr>
      <w:pStyle w:val="ad"/>
      <w:rPr>
        <w:b/>
      </w:rPr>
    </w:pPr>
    <w:r>
      <w:rPr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604245" o:spid="_x0000_s3074" type="#_x0000_t136" style="position:absolute;left:0;text-align:left;margin-left:0;margin-top:0;width:642.05pt;height:57.25pt;rotation:315;z-index:-251653120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FOCALTECH CONFIDENTIAL"/>
          <w10:wrap anchorx="margin" anchory="margin"/>
        </v:shape>
      </w:pict>
    </w:r>
    <w:r w:rsidR="00A043BC">
      <w:rPr>
        <w:rFonts w:ascii="Times New Roman" w:hAnsi="Times New Roman"/>
        <w:b/>
        <w:noProof/>
        <w:sz w:val="24"/>
        <w:szCs w:val="24"/>
      </w:rPr>
      <w:drawing>
        <wp:inline distT="0" distB="0" distL="0" distR="0">
          <wp:extent cx="1173480" cy="241300"/>
          <wp:effectExtent l="19050" t="0" r="762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043BC">
      <w:rPr>
        <w:rFonts w:hint="eastAsia"/>
        <w:b/>
      </w:rPr>
      <w:t xml:space="preserve">                                                                                </w:t>
    </w:r>
    <w:r w:rsidR="00A043BC"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3BC" w:rsidRDefault="00551E54">
    <w:pPr>
      <w:pStyle w:val="ad"/>
    </w:pPr>
    <w:r>
      <w:rPr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604243" o:spid="_x0000_s3073" type="#_x0000_t136" style="position:absolute;left:0;text-align:left;margin-left:0;margin-top:0;width:629.8pt;height:57.2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FOCALTECH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82C18"/>
    <w:multiLevelType w:val="hybridMultilevel"/>
    <w:tmpl w:val="7A0CB10E"/>
    <w:lvl w:ilvl="0" w:tplc="B97E8C36">
      <w:start w:val="1"/>
      <w:numFmt w:val="bullet"/>
      <w:lvlText w:val="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BF97894"/>
    <w:multiLevelType w:val="hybridMultilevel"/>
    <w:tmpl w:val="4F84E1D6"/>
    <w:lvl w:ilvl="0" w:tplc="B97E8C36">
      <w:start w:val="1"/>
      <w:numFmt w:val="bullet"/>
      <w:lvlText w:val=""/>
      <w:lvlJc w:val="left"/>
      <w:pPr>
        <w:ind w:left="9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2" w15:restartNumberingAfterBreak="0">
    <w:nsid w:val="12113B8F"/>
    <w:multiLevelType w:val="hybridMultilevel"/>
    <w:tmpl w:val="E3D030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EF364A"/>
    <w:multiLevelType w:val="hybridMultilevel"/>
    <w:tmpl w:val="F70C351E"/>
    <w:lvl w:ilvl="0" w:tplc="04090001">
      <w:start w:val="1"/>
      <w:numFmt w:val="bullet"/>
      <w:lvlText w:val=""/>
      <w:lvlJc w:val="left"/>
      <w:pPr>
        <w:ind w:left="141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3" w:hanging="420"/>
      </w:pPr>
      <w:rPr>
        <w:rFonts w:ascii="Wingdings" w:hAnsi="Wingdings" w:hint="default"/>
      </w:rPr>
    </w:lvl>
  </w:abstractNum>
  <w:abstractNum w:abstractNumId="4" w15:restartNumberingAfterBreak="0">
    <w:nsid w:val="19866D3B"/>
    <w:multiLevelType w:val="hybridMultilevel"/>
    <w:tmpl w:val="22AC704A"/>
    <w:lvl w:ilvl="0" w:tplc="0409000B">
      <w:start w:val="1"/>
      <w:numFmt w:val="bullet"/>
      <w:lvlText w:val=""/>
      <w:lvlJc w:val="left"/>
      <w:pPr>
        <w:ind w:left="9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4" w:hanging="420"/>
      </w:pPr>
      <w:rPr>
        <w:rFonts w:ascii="Wingdings" w:hAnsi="Wingdings" w:hint="default"/>
      </w:rPr>
    </w:lvl>
  </w:abstractNum>
  <w:abstractNum w:abstractNumId="5" w15:restartNumberingAfterBreak="0">
    <w:nsid w:val="28376D44"/>
    <w:multiLevelType w:val="hybridMultilevel"/>
    <w:tmpl w:val="34F28E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A594CF5"/>
    <w:multiLevelType w:val="hybridMultilevel"/>
    <w:tmpl w:val="ACCCA856"/>
    <w:lvl w:ilvl="0" w:tplc="04090001">
      <w:start w:val="1"/>
      <w:numFmt w:val="bullet"/>
      <w:lvlText w:val=""/>
      <w:lvlJc w:val="left"/>
      <w:pPr>
        <w:ind w:left="904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4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4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4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84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04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424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4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64" w:hanging="420"/>
      </w:pPr>
      <w:rPr>
        <w:rFonts w:ascii="Wingdings" w:hAnsi="Wingdings" w:hint="default"/>
      </w:rPr>
    </w:lvl>
  </w:abstractNum>
  <w:abstractNum w:abstractNumId="7" w15:restartNumberingAfterBreak="0">
    <w:nsid w:val="31942F74"/>
    <w:multiLevelType w:val="hybridMultilevel"/>
    <w:tmpl w:val="5ECE7CEC"/>
    <w:lvl w:ilvl="0" w:tplc="F18082EC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1D87799"/>
    <w:multiLevelType w:val="hybridMultilevel"/>
    <w:tmpl w:val="187CD4EA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96" w:hanging="420"/>
      </w:pPr>
      <w:rPr>
        <w:rFonts w:ascii="Wingdings" w:hAnsi="Wingdings" w:hint="default"/>
      </w:rPr>
    </w:lvl>
  </w:abstractNum>
  <w:abstractNum w:abstractNumId="9" w15:restartNumberingAfterBreak="0">
    <w:nsid w:val="31E67794"/>
    <w:multiLevelType w:val="hybridMultilevel"/>
    <w:tmpl w:val="6524B1E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23718CA"/>
    <w:multiLevelType w:val="multilevel"/>
    <w:tmpl w:val="E21A896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/>
        <w:i w:val="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2B1758A"/>
    <w:multiLevelType w:val="hybridMultilevel"/>
    <w:tmpl w:val="1B82A2B8"/>
    <w:lvl w:ilvl="0" w:tplc="0409000B">
      <w:start w:val="1"/>
      <w:numFmt w:val="bullet"/>
      <w:lvlText w:val=""/>
      <w:lvlJc w:val="left"/>
      <w:pPr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2" w15:restartNumberingAfterBreak="0">
    <w:nsid w:val="332B3E10"/>
    <w:multiLevelType w:val="hybridMultilevel"/>
    <w:tmpl w:val="BF4436BC"/>
    <w:lvl w:ilvl="0" w:tplc="B97E8C36">
      <w:start w:val="1"/>
      <w:numFmt w:val="bullet"/>
      <w:lvlText w:val="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A214F9A"/>
    <w:multiLevelType w:val="hybridMultilevel"/>
    <w:tmpl w:val="9D72C2CE"/>
    <w:lvl w:ilvl="0" w:tplc="0409000B">
      <w:start w:val="1"/>
      <w:numFmt w:val="bullet"/>
      <w:lvlText w:val=""/>
      <w:lvlJc w:val="left"/>
      <w:pPr>
        <w:ind w:left="138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8" w:hanging="420"/>
      </w:pPr>
      <w:rPr>
        <w:rFonts w:ascii="Wingdings" w:hAnsi="Wingdings" w:hint="default"/>
      </w:rPr>
    </w:lvl>
  </w:abstractNum>
  <w:abstractNum w:abstractNumId="14" w15:restartNumberingAfterBreak="0">
    <w:nsid w:val="408D2929"/>
    <w:multiLevelType w:val="hybridMultilevel"/>
    <w:tmpl w:val="741E0136"/>
    <w:lvl w:ilvl="0" w:tplc="04E4E406">
      <w:start w:val="1"/>
      <w:numFmt w:val="japaneseCounting"/>
      <w:lvlText w:val="%1、"/>
      <w:lvlJc w:val="left"/>
      <w:pPr>
        <w:ind w:left="660" w:hanging="660"/>
      </w:pPr>
      <w:rPr>
        <w:rFonts w:ascii="Calibri" w:eastAsia="宋体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10355DE"/>
    <w:multiLevelType w:val="multilevel"/>
    <w:tmpl w:val="410355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4A826A0"/>
    <w:multiLevelType w:val="hybridMultilevel"/>
    <w:tmpl w:val="05FE518C"/>
    <w:lvl w:ilvl="0" w:tplc="4B98749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66B2B04"/>
    <w:multiLevelType w:val="hybridMultilevel"/>
    <w:tmpl w:val="8BB4E1EE"/>
    <w:lvl w:ilvl="0" w:tplc="27C2ABF6">
      <w:start w:val="1"/>
      <w:numFmt w:val="decimal"/>
      <w:lvlText w:val="%1）"/>
      <w:lvlJc w:val="left"/>
      <w:pPr>
        <w:ind w:left="842" w:hanging="360"/>
      </w:pPr>
      <w:rPr>
        <w:rFonts w:ascii="等线" w:eastAsia="等线" w:hAnsi="等线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8" w15:restartNumberingAfterBreak="0">
    <w:nsid w:val="4A3B0508"/>
    <w:multiLevelType w:val="hybridMultilevel"/>
    <w:tmpl w:val="CF86DB4A"/>
    <w:lvl w:ilvl="0" w:tplc="744601F8">
      <w:start w:val="1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9" w15:restartNumberingAfterBreak="0">
    <w:nsid w:val="4BB2390C"/>
    <w:multiLevelType w:val="multilevel"/>
    <w:tmpl w:val="4BB2390C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BEF4D42"/>
    <w:multiLevelType w:val="hybridMultilevel"/>
    <w:tmpl w:val="C7A802CC"/>
    <w:lvl w:ilvl="0" w:tplc="0409000B">
      <w:start w:val="1"/>
      <w:numFmt w:val="bullet"/>
      <w:lvlText w:val=""/>
      <w:lvlJc w:val="left"/>
      <w:pPr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4" w:hanging="420"/>
      </w:pPr>
      <w:rPr>
        <w:rFonts w:ascii="Wingdings" w:hAnsi="Wingdings" w:hint="default"/>
      </w:rPr>
    </w:lvl>
  </w:abstractNum>
  <w:abstractNum w:abstractNumId="21" w15:restartNumberingAfterBreak="0">
    <w:nsid w:val="4CC204BE"/>
    <w:multiLevelType w:val="hybridMultilevel"/>
    <w:tmpl w:val="E31E708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20"/>
      </w:pPr>
      <w:rPr>
        <w:rFonts w:ascii="Wingdings" w:hAnsi="Wingdings" w:hint="default"/>
      </w:rPr>
    </w:lvl>
  </w:abstractNum>
  <w:abstractNum w:abstractNumId="22" w15:restartNumberingAfterBreak="0">
    <w:nsid w:val="5B645B3F"/>
    <w:multiLevelType w:val="multilevel"/>
    <w:tmpl w:val="814E0BBC"/>
    <w:styleLink w:val="a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624"/>
        </w:tabs>
        <w:ind w:left="624" w:hanging="3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A248F"/>
    <w:multiLevelType w:val="multilevel"/>
    <w:tmpl w:val="5BCA248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DCA537B"/>
    <w:multiLevelType w:val="hybridMultilevel"/>
    <w:tmpl w:val="A7E69ED6"/>
    <w:lvl w:ilvl="0" w:tplc="B97E8C36">
      <w:start w:val="1"/>
      <w:numFmt w:val="bullet"/>
      <w:lvlText w:val="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65E1414D"/>
    <w:multiLevelType w:val="hybridMultilevel"/>
    <w:tmpl w:val="4F62C7B0"/>
    <w:lvl w:ilvl="0" w:tplc="16CE5AD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8444369"/>
    <w:multiLevelType w:val="hybridMultilevel"/>
    <w:tmpl w:val="2E783262"/>
    <w:lvl w:ilvl="0" w:tplc="53CE5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D42240"/>
    <w:multiLevelType w:val="hybridMultilevel"/>
    <w:tmpl w:val="9370AF56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CDE41C7"/>
    <w:multiLevelType w:val="hybridMultilevel"/>
    <w:tmpl w:val="A6965C7C"/>
    <w:lvl w:ilvl="0" w:tplc="0409000B">
      <w:start w:val="1"/>
      <w:numFmt w:val="bullet"/>
      <w:lvlText w:val=""/>
      <w:lvlJc w:val="left"/>
      <w:pPr>
        <w:ind w:left="13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20"/>
      </w:pPr>
      <w:rPr>
        <w:rFonts w:ascii="Wingdings" w:hAnsi="Wingdings" w:hint="default"/>
      </w:rPr>
    </w:lvl>
  </w:abstractNum>
  <w:abstractNum w:abstractNumId="29" w15:restartNumberingAfterBreak="0">
    <w:nsid w:val="6F67033D"/>
    <w:multiLevelType w:val="hybridMultilevel"/>
    <w:tmpl w:val="B72A76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374A97"/>
    <w:multiLevelType w:val="hybridMultilevel"/>
    <w:tmpl w:val="83222AD8"/>
    <w:lvl w:ilvl="0" w:tplc="F11A00EA">
      <w:start w:val="1"/>
      <w:numFmt w:val="decimal"/>
      <w:lvlText w:val="%1）"/>
      <w:lvlJc w:val="left"/>
      <w:pPr>
        <w:ind w:left="842" w:hanging="360"/>
      </w:pPr>
      <w:rPr>
        <w:rFonts w:ascii="等线" w:eastAsia="等线" w:hAnsi="等线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1" w15:restartNumberingAfterBreak="0">
    <w:nsid w:val="74677467"/>
    <w:multiLevelType w:val="hybridMultilevel"/>
    <w:tmpl w:val="E854A32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5AB6AF8"/>
    <w:multiLevelType w:val="multilevel"/>
    <w:tmpl w:val="BBC4C6F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等线" w:eastAsia="等线" w:hAnsi="等线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283" w:firstLine="0"/>
      </w:pPr>
      <w:rPr>
        <w:rFonts w:ascii="等线" w:eastAsia="等线" w:hAnsi="等线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等线" w:eastAsia="等线" w:hAnsi="等线" w:hint="eastAsia"/>
        <w:b/>
        <w:i w:val="0"/>
        <w:sz w:val="21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等线" w:eastAsia="等线" w:hAnsi="等线" w:hint="eastAsia"/>
        <w:b/>
        <w:i w:val="0"/>
        <w:sz w:val="21"/>
        <w:szCs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0" w:firstLine="0"/>
      </w:pPr>
      <w:rPr>
        <w:rFonts w:hint="default"/>
        <w:b/>
        <w:i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0" w:firstLine="0"/>
      </w:pPr>
      <w:rPr>
        <w:rFonts w:hint="default"/>
      </w:rPr>
    </w:lvl>
  </w:abstractNum>
  <w:abstractNum w:abstractNumId="33" w15:restartNumberingAfterBreak="0">
    <w:nsid w:val="785D493E"/>
    <w:multiLevelType w:val="hybridMultilevel"/>
    <w:tmpl w:val="291C8F8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86D3CB0"/>
    <w:multiLevelType w:val="multilevel"/>
    <w:tmpl w:val="786D3CB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8A10CF0"/>
    <w:multiLevelType w:val="hybridMultilevel"/>
    <w:tmpl w:val="F1CA6F7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6" w15:restartNumberingAfterBreak="0">
    <w:nsid w:val="78BC0FED"/>
    <w:multiLevelType w:val="hybridMultilevel"/>
    <w:tmpl w:val="BF42BD5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7" w15:restartNumberingAfterBreak="0">
    <w:nsid w:val="7AC76BE2"/>
    <w:multiLevelType w:val="hybridMultilevel"/>
    <w:tmpl w:val="32A66398"/>
    <w:lvl w:ilvl="0" w:tplc="BA16669E">
      <w:start w:val="1"/>
      <w:numFmt w:val="lowerLetter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)"/>
      <w:lvlJc w:val="left"/>
      <w:pPr>
        <w:ind w:left="2280" w:hanging="420"/>
      </w:pPr>
    </w:lvl>
    <w:lvl w:ilvl="2" w:tplc="0409001B">
      <w:start w:val="1"/>
      <w:numFmt w:val="lowerRoman"/>
      <w:lvlText w:val="%3."/>
      <w:lvlJc w:val="right"/>
      <w:pPr>
        <w:ind w:left="2700" w:hanging="420"/>
      </w:pPr>
    </w:lvl>
    <w:lvl w:ilvl="3" w:tplc="0409000F">
      <w:start w:val="1"/>
      <w:numFmt w:val="decimal"/>
      <w:lvlText w:val="%4."/>
      <w:lvlJc w:val="left"/>
      <w:pPr>
        <w:ind w:left="3120" w:hanging="420"/>
      </w:pPr>
    </w:lvl>
    <w:lvl w:ilvl="4" w:tplc="04090019">
      <w:start w:val="1"/>
      <w:numFmt w:val="lowerLetter"/>
      <w:lvlText w:val="%5)"/>
      <w:lvlJc w:val="left"/>
      <w:pPr>
        <w:ind w:left="3540" w:hanging="420"/>
      </w:pPr>
    </w:lvl>
    <w:lvl w:ilvl="5" w:tplc="0409001B">
      <w:start w:val="1"/>
      <w:numFmt w:val="lowerRoman"/>
      <w:lvlText w:val="%6."/>
      <w:lvlJc w:val="right"/>
      <w:pPr>
        <w:ind w:left="3960" w:hanging="420"/>
      </w:pPr>
    </w:lvl>
    <w:lvl w:ilvl="6" w:tplc="0409000F">
      <w:start w:val="1"/>
      <w:numFmt w:val="decimal"/>
      <w:lvlText w:val="%7."/>
      <w:lvlJc w:val="left"/>
      <w:pPr>
        <w:ind w:left="4380" w:hanging="420"/>
      </w:pPr>
    </w:lvl>
    <w:lvl w:ilvl="7" w:tplc="04090019">
      <w:start w:val="1"/>
      <w:numFmt w:val="lowerLetter"/>
      <w:lvlText w:val="%8)"/>
      <w:lvlJc w:val="left"/>
      <w:pPr>
        <w:ind w:left="4800" w:hanging="420"/>
      </w:pPr>
    </w:lvl>
    <w:lvl w:ilvl="8" w:tplc="0409001B">
      <w:start w:val="1"/>
      <w:numFmt w:val="lowerRoman"/>
      <w:lvlText w:val="%9."/>
      <w:lvlJc w:val="right"/>
      <w:pPr>
        <w:ind w:left="5220" w:hanging="420"/>
      </w:pPr>
    </w:lvl>
  </w:abstractNum>
  <w:abstractNum w:abstractNumId="38" w15:restartNumberingAfterBreak="0">
    <w:nsid w:val="7D5B6FFE"/>
    <w:multiLevelType w:val="hybridMultilevel"/>
    <w:tmpl w:val="EF9AA778"/>
    <w:lvl w:ilvl="0" w:tplc="0409000B">
      <w:start w:val="1"/>
      <w:numFmt w:val="bullet"/>
      <w:lvlText w:val="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20"/>
      </w:pPr>
      <w:rPr>
        <w:rFonts w:ascii="Wingdings" w:hAnsi="Wingdings" w:hint="default"/>
      </w:rPr>
    </w:lvl>
  </w:abstractNum>
  <w:num w:numId="1">
    <w:abstractNumId w:val="32"/>
  </w:num>
  <w:num w:numId="2">
    <w:abstractNumId w:val="23"/>
  </w:num>
  <w:num w:numId="3">
    <w:abstractNumId w:val="34"/>
  </w:num>
  <w:num w:numId="4">
    <w:abstractNumId w:val="19"/>
  </w:num>
  <w:num w:numId="5">
    <w:abstractNumId w:val="15"/>
  </w:num>
  <w:num w:numId="6">
    <w:abstractNumId w:val="22"/>
  </w:num>
  <w:num w:numId="7">
    <w:abstractNumId w:val="27"/>
  </w:num>
  <w:num w:numId="8">
    <w:abstractNumId w:val="7"/>
  </w:num>
  <w:num w:numId="9">
    <w:abstractNumId w:val="31"/>
  </w:num>
  <w:num w:numId="10">
    <w:abstractNumId w:val="26"/>
  </w:num>
  <w:num w:numId="11">
    <w:abstractNumId w:val="5"/>
  </w:num>
  <w:num w:numId="12">
    <w:abstractNumId w:val="8"/>
  </w:num>
  <w:num w:numId="13">
    <w:abstractNumId w:val="38"/>
  </w:num>
  <w:num w:numId="14">
    <w:abstractNumId w:val="28"/>
  </w:num>
  <w:num w:numId="15">
    <w:abstractNumId w:val="35"/>
  </w:num>
  <w:num w:numId="16">
    <w:abstractNumId w:val="21"/>
  </w:num>
  <w:num w:numId="17">
    <w:abstractNumId w:val="20"/>
  </w:num>
  <w:num w:numId="18">
    <w:abstractNumId w:val="11"/>
  </w:num>
  <w:num w:numId="19">
    <w:abstractNumId w:val="14"/>
  </w:num>
  <w:num w:numId="20">
    <w:abstractNumId w:val="13"/>
  </w:num>
  <w:num w:numId="21">
    <w:abstractNumId w:val="4"/>
  </w:num>
  <w:num w:numId="22">
    <w:abstractNumId w:val="6"/>
  </w:num>
  <w:num w:numId="2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38"/>
  </w:num>
  <w:num w:numId="26">
    <w:abstractNumId w:val="28"/>
  </w:num>
  <w:num w:numId="2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35"/>
  </w:num>
  <w:num w:numId="30">
    <w:abstractNumId w:val="21"/>
  </w:num>
  <w:num w:numId="31">
    <w:abstractNumId w:val="20"/>
  </w:num>
  <w:num w:numId="32">
    <w:abstractNumId w:val="10"/>
  </w:num>
  <w:num w:numId="33">
    <w:abstractNumId w:val="18"/>
  </w:num>
  <w:num w:numId="34">
    <w:abstractNumId w:val="2"/>
  </w:num>
  <w:num w:numId="35">
    <w:abstractNumId w:val="16"/>
  </w:num>
  <w:num w:numId="36">
    <w:abstractNumId w:val="30"/>
  </w:num>
  <w:num w:numId="37">
    <w:abstractNumId w:val="17"/>
  </w:num>
  <w:num w:numId="38">
    <w:abstractNumId w:val="12"/>
  </w:num>
  <w:num w:numId="39">
    <w:abstractNumId w:val="33"/>
  </w:num>
  <w:num w:numId="40">
    <w:abstractNumId w:val="25"/>
  </w:num>
  <w:num w:numId="41">
    <w:abstractNumId w:val="29"/>
  </w:num>
  <w:num w:numId="42">
    <w:abstractNumId w:val="9"/>
  </w:num>
  <w:num w:numId="43">
    <w:abstractNumId w:val="3"/>
  </w:num>
  <w:num w:numId="44">
    <w:abstractNumId w:val="1"/>
  </w:num>
  <w:num w:numId="45">
    <w:abstractNumId w:val="24"/>
  </w:num>
  <w:num w:numId="46">
    <w:abstractNumId w:val="36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oNotHyphenateCaps/>
  <w:drawingGridHorizontalSpacing w:val="10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449"/>
    <w:rsid w:val="00000464"/>
    <w:rsid w:val="000005D0"/>
    <w:rsid w:val="00001056"/>
    <w:rsid w:val="000011D7"/>
    <w:rsid w:val="00001408"/>
    <w:rsid w:val="00001DEC"/>
    <w:rsid w:val="00003167"/>
    <w:rsid w:val="0000370C"/>
    <w:rsid w:val="00004158"/>
    <w:rsid w:val="00005BA9"/>
    <w:rsid w:val="00005C67"/>
    <w:rsid w:val="000075EE"/>
    <w:rsid w:val="00010501"/>
    <w:rsid w:val="00012D65"/>
    <w:rsid w:val="0001319A"/>
    <w:rsid w:val="000146DA"/>
    <w:rsid w:val="00014DCB"/>
    <w:rsid w:val="0001571D"/>
    <w:rsid w:val="00016CB2"/>
    <w:rsid w:val="00016D79"/>
    <w:rsid w:val="000171F7"/>
    <w:rsid w:val="00021568"/>
    <w:rsid w:val="00022431"/>
    <w:rsid w:val="00022B2A"/>
    <w:rsid w:val="00022C2F"/>
    <w:rsid w:val="00023E41"/>
    <w:rsid w:val="000249F6"/>
    <w:rsid w:val="00024CAE"/>
    <w:rsid w:val="00025365"/>
    <w:rsid w:val="00025DE1"/>
    <w:rsid w:val="00026FA4"/>
    <w:rsid w:val="00030B19"/>
    <w:rsid w:val="00031FA4"/>
    <w:rsid w:val="00032187"/>
    <w:rsid w:val="00032804"/>
    <w:rsid w:val="00033172"/>
    <w:rsid w:val="0003607B"/>
    <w:rsid w:val="00036C4F"/>
    <w:rsid w:val="00036CAE"/>
    <w:rsid w:val="00041ACC"/>
    <w:rsid w:val="00042E47"/>
    <w:rsid w:val="000433A0"/>
    <w:rsid w:val="00045BAD"/>
    <w:rsid w:val="00046C01"/>
    <w:rsid w:val="00047085"/>
    <w:rsid w:val="0004783E"/>
    <w:rsid w:val="000501D7"/>
    <w:rsid w:val="000502F0"/>
    <w:rsid w:val="000507D1"/>
    <w:rsid w:val="000517D5"/>
    <w:rsid w:val="00051805"/>
    <w:rsid w:val="0005196C"/>
    <w:rsid w:val="00051FA1"/>
    <w:rsid w:val="000524A6"/>
    <w:rsid w:val="000529BD"/>
    <w:rsid w:val="00055E92"/>
    <w:rsid w:val="0005661C"/>
    <w:rsid w:val="000566F5"/>
    <w:rsid w:val="00056848"/>
    <w:rsid w:val="00056BE4"/>
    <w:rsid w:val="000571F0"/>
    <w:rsid w:val="00057FFD"/>
    <w:rsid w:val="00060939"/>
    <w:rsid w:val="00060B5C"/>
    <w:rsid w:val="00064B48"/>
    <w:rsid w:val="00064D26"/>
    <w:rsid w:val="000652C4"/>
    <w:rsid w:val="00065B7B"/>
    <w:rsid w:val="000679E9"/>
    <w:rsid w:val="00067FE4"/>
    <w:rsid w:val="00070724"/>
    <w:rsid w:val="00071580"/>
    <w:rsid w:val="00071670"/>
    <w:rsid w:val="000743E2"/>
    <w:rsid w:val="00074425"/>
    <w:rsid w:val="000749FB"/>
    <w:rsid w:val="000753D0"/>
    <w:rsid w:val="000759BB"/>
    <w:rsid w:val="000769EA"/>
    <w:rsid w:val="00077D67"/>
    <w:rsid w:val="0008006D"/>
    <w:rsid w:val="000801A7"/>
    <w:rsid w:val="00080D67"/>
    <w:rsid w:val="00081580"/>
    <w:rsid w:val="0008171B"/>
    <w:rsid w:val="0008211D"/>
    <w:rsid w:val="000824E4"/>
    <w:rsid w:val="000828D6"/>
    <w:rsid w:val="00083191"/>
    <w:rsid w:val="000860ED"/>
    <w:rsid w:val="00087450"/>
    <w:rsid w:val="00087566"/>
    <w:rsid w:val="00090210"/>
    <w:rsid w:val="00091372"/>
    <w:rsid w:val="00091449"/>
    <w:rsid w:val="0009193B"/>
    <w:rsid w:val="00092837"/>
    <w:rsid w:val="00093154"/>
    <w:rsid w:val="00093A5E"/>
    <w:rsid w:val="00095F5D"/>
    <w:rsid w:val="00096089"/>
    <w:rsid w:val="00096712"/>
    <w:rsid w:val="000975F6"/>
    <w:rsid w:val="00097A9E"/>
    <w:rsid w:val="000A028C"/>
    <w:rsid w:val="000A0879"/>
    <w:rsid w:val="000A0D77"/>
    <w:rsid w:val="000A13D3"/>
    <w:rsid w:val="000A271F"/>
    <w:rsid w:val="000A2F59"/>
    <w:rsid w:val="000A4FA8"/>
    <w:rsid w:val="000A72CA"/>
    <w:rsid w:val="000A74EC"/>
    <w:rsid w:val="000A7D80"/>
    <w:rsid w:val="000B03D1"/>
    <w:rsid w:val="000B0A4B"/>
    <w:rsid w:val="000B2430"/>
    <w:rsid w:val="000B2713"/>
    <w:rsid w:val="000B28C8"/>
    <w:rsid w:val="000B2B6B"/>
    <w:rsid w:val="000B2F09"/>
    <w:rsid w:val="000B45B2"/>
    <w:rsid w:val="000B562C"/>
    <w:rsid w:val="000B5DED"/>
    <w:rsid w:val="000B607D"/>
    <w:rsid w:val="000B6B6F"/>
    <w:rsid w:val="000B7256"/>
    <w:rsid w:val="000C1972"/>
    <w:rsid w:val="000C1E9A"/>
    <w:rsid w:val="000C22FC"/>
    <w:rsid w:val="000C2914"/>
    <w:rsid w:val="000C2D39"/>
    <w:rsid w:val="000C324B"/>
    <w:rsid w:val="000C34FB"/>
    <w:rsid w:val="000C4300"/>
    <w:rsid w:val="000C4831"/>
    <w:rsid w:val="000C645C"/>
    <w:rsid w:val="000C6725"/>
    <w:rsid w:val="000D0887"/>
    <w:rsid w:val="000D0BC9"/>
    <w:rsid w:val="000D0D7B"/>
    <w:rsid w:val="000D19D7"/>
    <w:rsid w:val="000D2587"/>
    <w:rsid w:val="000D2688"/>
    <w:rsid w:val="000D2D1F"/>
    <w:rsid w:val="000D3181"/>
    <w:rsid w:val="000D3977"/>
    <w:rsid w:val="000D3A32"/>
    <w:rsid w:val="000D3F34"/>
    <w:rsid w:val="000D4AD8"/>
    <w:rsid w:val="000D5C00"/>
    <w:rsid w:val="000D6649"/>
    <w:rsid w:val="000D6AFC"/>
    <w:rsid w:val="000D6E54"/>
    <w:rsid w:val="000D77A8"/>
    <w:rsid w:val="000D7ECF"/>
    <w:rsid w:val="000E0FB8"/>
    <w:rsid w:val="000E1712"/>
    <w:rsid w:val="000E21E3"/>
    <w:rsid w:val="000E27D6"/>
    <w:rsid w:val="000E2F28"/>
    <w:rsid w:val="000E3035"/>
    <w:rsid w:val="000E4EA6"/>
    <w:rsid w:val="000E5513"/>
    <w:rsid w:val="000E58F8"/>
    <w:rsid w:val="000E7335"/>
    <w:rsid w:val="000E7949"/>
    <w:rsid w:val="000F0020"/>
    <w:rsid w:val="000F13A7"/>
    <w:rsid w:val="000F2277"/>
    <w:rsid w:val="000F2BEB"/>
    <w:rsid w:val="000F2F97"/>
    <w:rsid w:val="000F3E7C"/>
    <w:rsid w:val="000F441B"/>
    <w:rsid w:val="000F537A"/>
    <w:rsid w:val="000F6054"/>
    <w:rsid w:val="000F694C"/>
    <w:rsid w:val="000F6FAE"/>
    <w:rsid w:val="0010037A"/>
    <w:rsid w:val="00100E2E"/>
    <w:rsid w:val="00101874"/>
    <w:rsid w:val="00102017"/>
    <w:rsid w:val="001030A6"/>
    <w:rsid w:val="00103360"/>
    <w:rsid w:val="00103AAB"/>
    <w:rsid w:val="0010411A"/>
    <w:rsid w:val="00104416"/>
    <w:rsid w:val="0010504F"/>
    <w:rsid w:val="00106522"/>
    <w:rsid w:val="0010686C"/>
    <w:rsid w:val="00106885"/>
    <w:rsid w:val="00106BA3"/>
    <w:rsid w:val="00107407"/>
    <w:rsid w:val="00107B0B"/>
    <w:rsid w:val="00107D1D"/>
    <w:rsid w:val="00112588"/>
    <w:rsid w:val="001127BE"/>
    <w:rsid w:val="00112E79"/>
    <w:rsid w:val="00113466"/>
    <w:rsid w:val="00114042"/>
    <w:rsid w:val="00115C29"/>
    <w:rsid w:val="00116CF1"/>
    <w:rsid w:val="00116E97"/>
    <w:rsid w:val="001173F4"/>
    <w:rsid w:val="00117C4A"/>
    <w:rsid w:val="00117EFA"/>
    <w:rsid w:val="0012049D"/>
    <w:rsid w:val="00120C65"/>
    <w:rsid w:val="0012152F"/>
    <w:rsid w:val="001215CC"/>
    <w:rsid w:val="00121EC9"/>
    <w:rsid w:val="00122E74"/>
    <w:rsid w:val="0012341B"/>
    <w:rsid w:val="001239B5"/>
    <w:rsid w:val="00123B3E"/>
    <w:rsid w:val="00123C68"/>
    <w:rsid w:val="00123D99"/>
    <w:rsid w:val="0012486E"/>
    <w:rsid w:val="001253EC"/>
    <w:rsid w:val="00125F8E"/>
    <w:rsid w:val="001263A0"/>
    <w:rsid w:val="001274C8"/>
    <w:rsid w:val="00130EC5"/>
    <w:rsid w:val="0013450C"/>
    <w:rsid w:val="001345B7"/>
    <w:rsid w:val="00135042"/>
    <w:rsid w:val="00135622"/>
    <w:rsid w:val="0013571D"/>
    <w:rsid w:val="00135C5B"/>
    <w:rsid w:val="00136A27"/>
    <w:rsid w:val="00136D0E"/>
    <w:rsid w:val="00137E42"/>
    <w:rsid w:val="00140EB3"/>
    <w:rsid w:val="00141BE2"/>
    <w:rsid w:val="00142716"/>
    <w:rsid w:val="00142819"/>
    <w:rsid w:val="00142DF0"/>
    <w:rsid w:val="0014456D"/>
    <w:rsid w:val="00145D7A"/>
    <w:rsid w:val="00147010"/>
    <w:rsid w:val="00147170"/>
    <w:rsid w:val="001477D7"/>
    <w:rsid w:val="00147B83"/>
    <w:rsid w:val="00147E8D"/>
    <w:rsid w:val="001506B4"/>
    <w:rsid w:val="001506BF"/>
    <w:rsid w:val="00150790"/>
    <w:rsid w:val="001510C4"/>
    <w:rsid w:val="00151600"/>
    <w:rsid w:val="0015178B"/>
    <w:rsid w:val="00152D76"/>
    <w:rsid w:val="001532E4"/>
    <w:rsid w:val="00153A19"/>
    <w:rsid w:val="00153D09"/>
    <w:rsid w:val="00153F08"/>
    <w:rsid w:val="0015646F"/>
    <w:rsid w:val="00156FA2"/>
    <w:rsid w:val="0015790A"/>
    <w:rsid w:val="00157C6A"/>
    <w:rsid w:val="00160983"/>
    <w:rsid w:val="001615BC"/>
    <w:rsid w:val="001617AD"/>
    <w:rsid w:val="00161C2E"/>
    <w:rsid w:val="001627D8"/>
    <w:rsid w:val="0016369B"/>
    <w:rsid w:val="00164B9E"/>
    <w:rsid w:val="00164C0A"/>
    <w:rsid w:val="0016602B"/>
    <w:rsid w:val="0016639E"/>
    <w:rsid w:val="00167A04"/>
    <w:rsid w:val="001703D4"/>
    <w:rsid w:val="00170495"/>
    <w:rsid w:val="00170C77"/>
    <w:rsid w:val="001711DC"/>
    <w:rsid w:val="00172877"/>
    <w:rsid w:val="001765E9"/>
    <w:rsid w:val="00176C1A"/>
    <w:rsid w:val="0018075F"/>
    <w:rsid w:val="001808BA"/>
    <w:rsid w:val="00180D2F"/>
    <w:rsid w:val="00181460"/>
    <w:rsid w:val="001816C0"/>
    <w:rsid w:val="001819B3"/>
    <w:rsid w:val="00182C2C"/>
    <w:rsid w:val="001835EC"/>
    <w:rsid w:val="00184F01"/>
    <w:rsid w:val="00185529"/>
    <w:rsid w:val="0018561F"/>
    <w:rsid w:val="001859AF"/>
    <w:rsid w:val="00185B99"/>
    <w:rsid w:val="001860D3"/>
    <w:rsid w:val="00190708"/>
    <w:rsid w:val="00190E0B"/>
    <w:rsid w:val="001911CA"/>
    <w:rsid w:val="00193868"/>
    <w:rsid w:val="00193F7E"/>
    <w:rsid w:val="001949B4"/>
    <w:rsid w:val="00194E38"/>
    <w:rsid w:val="001958A8"/>
    <w:rsid w:val="00195997"/>
    <w:rsid w:val="0019603F"/>
    <w:rsid w:val="0019620B"/>
    <w:rsid w:val="001967DD"/>
    <w:rsid w:val="0019680C"/>
    <w:rsid w:val="00196FE5"/>
    <w:rsid w:val="0019749F"/>
    <w:rsid w:val="00197A68"/>
    <w:rsid w:val="001A02CF"/>
    <w:rsid w:val="001A11EE"/>
    <w:rsid w:val="001A134F"/>
    <w:rsid w:val="001A2EF4"/>
    <w:rsid w:val="001A46D0"/>
    <w:rsid w:val="001A4F70"/>
    <w:rsid w:val="001A64CB"/>
    <w:rsid w:val="001A7523"/>
    <w:rsid w:val="001A78B7"/>
    <w:rsid w:val="001A7F4F"/>
    <w:rsid w:val="001B004A"/>
    <w:rsid w:val="001B1C29"/>
    <w:rsid w:val="001B3A1B"/>
    <w:rsid w:val="001B4669"/>
    <w:rsid w:val="001B5FAE"/>
    <w:rsid w:val="001C15B1"/>
    <w:rsid w:val="001C178C"/>
    <w:rsid w:val="001C1BCD"/>
    <w:rsid w:val="001C2C06"/>
    <w:rsid w:val="001C2F88"/>
    <w:rsid w:val="001C3F7B"/>
    <w:rsid w:val="001C4729"/>
    <w:rsid w:val="001C56CE"/>
    <w:rsid w:val="001C58AB"/>
    <w:rsid w:val="001C5AEB"/>
    <w:rsid w:val="001C6516"/>
    <w:rsid w:val="001C7861"/>
    <w:rsid w:val="001C7CE0"/>
    <w:rsid w:val="001D1259"/>
    <w:rsid w:val="001D27F8"/>
    <w:rsid w:val="001D29A8"/>
    <w:rsid w:val="001D2AE7"/>
    <w:rsid w:val="001D3B8F"/>
    <w:rsid w:val="001D3D26"/>
    <w:rsid w:val="001D441A"/>
    <w:rsid w:val="001D4B61"/>
    <w:rsid w:val="001D5041"/>
    <w:rsid w:val="001D5118"/>
    <w:rsid w:val="001D5776"/>
    <w:rsid w:val="001D5889"/>
    <w:rsid w:val="001D5D44"/>
    <w:rsid w:val="001D6EE1"/>
    <w:rsid w:val="001D70E5"/>
    <w:rsid w:val="001D712A"/>
    <w:rsid w:val="001D7893"/>
    <w:rsid w:val="001D79ED"/>
    <w:rsid w:val="001E03A1"/>
    <w:rsid w:val="001E358C"/>
    <w:rsid w:val="001E545A"/>
    <w:rsid w:val="001E584B"/>
    <w:rsid w:val="001E59D2"/>
    <w:rsid w:val="001E5DC8"/>
    <w:rsid w:val="001E69E3"/>
    <w:rsid w:val="001E75B7"/>
    <w:rsid w:val="001E768D"/>
    <w:rsid w:val="001E7C45"/>
    <w:rsid w:val="001F0B72"/>
    <w:rsid w:val="001F12D1"/>
    <w:rsid w:val="001F1375"/>
    <w:rsid w:val="001F1931"/>
    <w:rsid w:val="001F2661"/>
    <w:rsid w:val="001F344D"/>
    <w:rsid w:val="001F58EC"/>
    <w:rsid w:val="001F59CD"/>
    <w:rsid w:val="001F5AFE"/>
    <w:rsid w:val="001F6D2B"/>
    <w:rsid w:val="001F78F8"/>
    <w:rsid w:val="002023F2"/>
    <w:rsid w:val="00202A55"/>
    <w:rsid w:val="00204D44"/>
    <w:rsid w:val="00205E42"/>
    <w:rsid w:val="00206433"/>
    <w:rsid w:val="0020668A"/>
    <w:rsid w:val="00207762"/>
    <w:rsid w:val="0021263E"/>
    <w:rsid w:val="00212962"/>
    <w:rsid w:val="00213CB5"/>
    <w:rsid w:val="00213E79"/>
    <w:rsid w:val="0021412B"/>
    <w:rsid w:val="0021415C"/>
    <w:rsid w:val="0021442F"/>
    <w:rsid w:val="00215BC9"/>
    <w:rsid w:val="00216847"/>
    <w:rsid w:val="00216B33"/>
    <w:rsid w:val="00217233"/>
    <w:rsid w:val="00217364"/>
    <w:rsid w:val="00217D55"/>
    <w:rsid w:val="00220908"/>
    <w:rsid w:val="00220D05"/>
    <w:rsid w:val="00220EE8"/>
    <w:rsid w:val="002213BE"/>
    <w:rsid w:val="00221D3A"/>
    <w:rsid w:val="0022238F"/>
    <w:rsid w:val="00222B69"/>
    <w:rsid w:val="00223683"/>
    <w:rsid w:val="002237E9"/>
    <w:rsid w:val="002243DC"/>
    <w:rsid w:val="0022470D"/>
    <w:rsid w:val="00224BEC"/>
    <w:rsid w:val="00226D13"/>
    <w:rsid w:val="002274AF"/>
    <w:rsid w:val="00232172"/>
    <w:rsid w:val="00232B39"/>
    <w:rsid w:val="00233210"/>
    <w:rsid w:val="0023345A"/>
    <w:rsid w:val="002337B7"/>
    <w:rsid w:val="00233B2E"/>
    <w:rsid w:val="00234CAE"/>
    <w:rsid w:val="00234DB7"/>
    <w:rsid w:val="0023653E"/>
    <w:rsid w:val="00236851"/>
    <w:rsid w:val="00240EC5"/>
    <w:rsid w:val="00241DD0"/>
    <w:rsid w:val="00242045"/>
    <w:rsid w:val="0024241E"/>
    <w:rsid w:val="002432A0"/>
    <w:rsid w:val="0024425F"/>
    <w:rsid w:val="00244891"/>
    <w:rsid w:val="00244E2B"/>
    <w:rsid w:val="00244FB9"/>
    <w:rsid w:val="0024609B"/>
    <w:rsid w:val="00247127"/>
    <w:rsid w:val="00247EF9"/>
    <w:rsid w:val="00250999"/>
    <w:rsid w:val="0025204F"/>
    <w:rsid w:val="00253D1E"/>
    <w:rsid w:val="00254C77"/>
    <w:rsid w:val="00254EEB"/>
    <w:rsid w:val="00256939"/>
    <w:rsid w:val="00257320"/>
    <w:rsid w:val="002576C4"/>
    <w:rsid w:val="00257AA6"/>
    <w:rsid w:val="002600F9"/>
    <w:rsid w:val="00260956"/>
    <w:rsid w:val="00260ACC"/>
    <w:rsid w:val="00261B4C"/>
    <w:rsid w:val="00262897"/>
    <w:rsid w:val="0026305B"/>
    <w:rsid w:val="002636DD"/>
    <w:rsid w:val="00263B24"/>
    <w:rsid w:val="00264A69"/>
    <w:rsid w:val="00265426"/>
    <w:rsid w:val="00267B3D"/>
    <w:rsid w:val="00270396"/>
    <w:rsid w:val="00270440"/>
    <w:rsid w:val="00270799"/>
    <w:rsid w:val="002723A2"/>
    <w:rsid w:val="002727EA"/>
    <w:rsid w:val="002730B5"/>
    <w:rsid w:val="002742FA"/>
    <w:rsid w:val="00275C1B"/>
    <w:rsid w:val="00276E66"/>
    <w:rsid w:val="00282036"/>
    <w:rsid w:val="00282217"/>
    <w:rsid w:val="00282D97"/>
    <w:rsid w:val="00282F55"/>
    <w:rsid w:val="00283FB7"/>
    <w:rsid w:val="00284D26"/>
    <w:rsid w:val="00285BFC"/>
    <w:rsid w:val="0028795F"/>
    <w:rsid w:val="00290633"/>
    <w:rsid w:val="00291C64"/>
    <w:rsid w:val="00292902"/>
    <w:rsid w:val="0029347C"/>
    <w:rsid w:val="00293898"/>
    <w:rsid w:val="00293A5C"/>
    <w:rsid w:val="0029438F"/>
    <w:rsid w:val="002953E3"/>
    <w:rsid w:val="00296FF2"/>
    <w:rsid w:val="0029781E"/>
    <w:rsid w:val="002A0657"/>
    <w:rsid w:val="002A1508"/>
    <w:rsid w:val="002A18E0"/>
    <w:rsid w:val="002A4305"/>
    <w:rsid w:val="002A486D"/>
    <w:rsid w:val="002A527C"/>
    <w:rsid w:val="002A5397"/>
    <w:rsid w:val="002A5F82"/>
    <w:rsid w:val="002A5FDA"/>
    <w:rsid w:val="002A6012"/>
    <w:rsid w:val="002A669F"/>
    <w:rsid w:val="002A6811"/>
    <w:rsid w:val="002A6827"/>
    <w:rsid w:val="002A75B4"/>
    <w:rsid w:val="002A7B1A"/>
    <w:rsid w:val="002A7C91"/>
    <w:rsid w:val="002A7DAA"/>
    <w:rsid w:val="002B0219"/>
    <w:rsid w:val="002B046F"/>
    <w:rsid w:val="002B105C"/>
    <w:rsid w:val="002B3BC4"/>
    <w:rsid w:val="002B3E50"/>
    <w:rsid w:val="002B6A4D"/>
    <w:rsid w:val="002B7E33"/>
    <w:rsid w:val="002C18EA"/>
    <w:rsid w:val="002C1C92"/>
    <w:rsid w:val="002C2CFB"/>
    <w:rsid w:val="002C381E"/>
    <w:rsid w:val="002C42E0"/>
    <w:rsid w:val="002C66A4"/>
    <w:rsid w:val="002C6816"/>
    <w:rsid w:val="002C6842"/>
    <w:rsid w:val="002C6B3B"/>
    <w:rsid w:val="002C76AF"/>
    <w:rsid w:val="002C78AB"/>
    <w:rsid w:val="002C7B91"/>
    <w:rsid w:val="002D0583"/>
    <w:rsid w:val="002D1133"/>
    <w:rsid w:val="002D18ED"/>
    <w:rsid w:val="002D18F5"/>
    <w:rsid w:val="002D2027"/>
    <w:rsid w:val="002D2F09"/>
    <w:rsid w:val="002D36BC"/>
    <w:rsid w:val="002D40D1"/>
    <w:rsid w:val="002D5CC3"/>
    <w:rsid w:val="002D65B9"/>
    <w:rsid w:val="002D68A1"/>
    <w:rsid w:val="002D6AFA"/>
    <w:rsid w:val="002E02D5"/>
    <w:rsid w:val="002E0F55"/>
    <w:rsid w:val="002E1021"/>
    <w:rsid w:val="002E2092"/>
    <w:rsid w:val="002E5A86"/>
    <w:rsid w:val="002E639C"/>
    <w:rsid w:val="002E7665"/>
    <w:rsid w:val="002F0B5B"/>
    <w:rsid w:val="002F0D30"/>
    <w:rsid w:val="002F1780"/>
    <w:rsid w:val="002F184C"/>
    <w:rsid w:val="002F32F7"/>
    <w:rsid w:val="002F3BF9"/>
    <w:rsid w:val="002F3FEF"/>
    <w:rsid w:val="002F41C6"/>
    <w:rsid w:val="002F4C9C"/>
    <w:rsid w:val="002F66C5"/>
    <w:rsid w:val="002F73D6"/>
    <w:rsid w:val="002F7575"/>
    <w:rsid w:val="003000E2"/>
    <w:rsid w:val="00300D35"/>
    <w:rsid w:val="003014CB"/>
    <w:rsid w:val="00302589"/>
    <w:rsid w:val="00302CA8"/>
    <w:rsid w:val="0030413A"/>
    <w:rsid w:val="00304F92"/>
    <w:rsid w:val="00305C33"/>
    <w:rsid w:val="003060A6"/>
    <w:rsid w:val="00310CAB"/>
    <w:rsid w:val="00311B6C"/>
    <w:rsid w:val="00314CAA"/>
    <w:rsid w:val="00314FCD"/>
    <w:rsid w:val="0031663B"/>
    <w:rsid w:val="00316AB4"/>
    <w:rsid w:val="00316AFB"/>
    <w:rsid w:val="00316D8F"/>
    <w:rsid w:val="00317286"/>
    <w:rsid w:val="00317CC8"/>
    <w:rsid w:val="00321141"/>
    <w:rsid w:val="003213B0"/>
    <w:rsid w:val="0032176D"/>
    <w:rsid w:val="003219CF"/>
    <w:rsid w:val="00322121"/>
    <w:rsid w:val="00324263"/>
    <w:rsid w:val="003244CB"/>
    <w:rsid w:val="0032461A"/>
    <w:rsid w:val="00324DD2"/>
    <w:rsid w:val="00325113"/>
    <w:rsid w:val="00325509"/>
    <w:rsid w:val="00325FD4"/>
    <w:rsid w:val="003262A2"/>
    <w:rsid w:val="003272DA"/>
    <w:rsid w:val="00330404"/>
    <w:rsid w:val="0033061B"/>
    <w:rsid w:val="00331D3E"/>
    <w:rsid w:val="0033239E"/>
    <w:rsid w:val="0033317D"/>
    <w:rsid w:val="00333484"/>
    <w:rsid w:val="003335A2"/>
    <w:rsid w:val="00333797"/>
    <w:rsid w:val="00334033"/>
    <w:rsid w:val="003373E0"/>
    <w:rsid w:val="00337AAF"/>
    <w:rsid w:val="00340959"/>
    <w:rsid w:val="00340E72"/>
    <w:rsid w:val="003410C6"/>
    <w:rsid w:val="00341F33"/>
    <w:rsid w:val="00342D77"/>
    <w:rsid w:val="00344B3B"/>
    <w:rsid w:val="00345969"/>
    <w:rsid w:val="00345DBA"/>
    <w:rsid w:val="003478F0"/>
    <w:rsid w:val="00350371"/>
    <w:rsid w:val="003505C2"/>
    <w:rsid w:val="00351118"/>
    <w:rsid w:val="0035298A"/>
    <w:rsid w:val="00352AAB"/>
    <w:rsid w:val="0035352E"/>
    <w:rsid w:val="003542BC"/>
    <w:rsid w:val="00354F82"/>
    <w:rsid w:val="00355E6A"/>
    <w:rsid w:val="00355E85"/>
    <w:rsid w:val="00357625"/>
    <w:rsid w:val="00357847"/>
    <w:rsid w:val="00357AE0"/>
    <w:rsid w:val="00360110"/>
    <w:rsid w:val="0036061A"/>
    <w:rsid w:val="0036063C"/>
    <w:rsid w:val="0036228A"/>
    <w:rsid w:val="00362749"/>
    <w:rsid w:val="0036280F"/>
    <w:rsid w:val="003639B0"/>
    <w:rsid w:val="00363B5D"/>
    <w:rsid w:val="00363F4C"/>
    <w:rsid w:val="003640F5"/>
    <w:rsid w:val="003647AC"/>
    <w:rsid w:val="0036481E"/>
    <w:rsid w:val="00364DBE"/>
    <w:rsid w:val="003650C7"/>
    <w:rsid w:val="003654F1"/>
    <w:rsid w:val="00365DF2"/>
    <w:rsid w:val="00367F3E"/>
    <w:rsid w:val="00370346"/>
    <w:rsid w:val="0037209D"/>
    <w:rsid w:val="00372903"/>
    <w:rsid w:val="00373114"/>
    <w:rsid w:val="003733C3"/>
    <w:rsid w:val="00373698"/>
    <w:rsid w:val="003745D5"/>
    <w:rsid w:val="00375427"/>
    <w:rsid w:val="00375BB7"/>
    <w:rsid w:val="0037628B"/>
    <w:rsid w:val="003806A7"/>
    <w:rsid w:val="0038187A"/>
    <w:rsid w:val="00381931"/>
    <w:rsid w:val="0038200C"/>
    <w:rsid w:val="00382FDF"/>
    <w:rsid w:val="00383D8A"/>
    <w:rsid w:val="00383F60"/>
    <w:rsid w:val="003863E1"/>
    <w:rsid w:val="0038688C"/>
    <w:rsid w:val="003872A2"/>
    <w:rsid w:val="00387507"/>
    <w:rsid w:val="00387518"/>
    <w:rsid w:val="00390430"/>
    <w:rsid w:val="00392943"/>
    <w:rsid w:val="0039431B"/>
    <w:rsid w:val="00394950"/>
    <w:rsid w:val="00395257"/>
    <w:rsid w:val="003954A5"/>
    <w:rsid w:val="00396E82"/>
    <w:rsid w:val="003A0838"/>
    <w:rsid w:val="003A0DE7"/>
    <w:rsid w:val="003A12FE"/>
    <w:rsid w:val="003A1566"/>
    <w:rsid w:val="003A2916"/>
    <w:rsid w:val="003A2E0E"/>
    <w:rsid w:val="003A3DE5"/>
    <w:rsid w:val="003A48E8"/>
    <w:rsid w:val="003A6AEE"/>
    <w:rsid w:val="003A7C38"/>
    <w:rsid w:val="003B1663"/>
    <w:rsid w:val="003B2399"/>
    <w:rsid w:val="003B3053"/>
    <w:rsid w:val="003B415B"/>
    <w:rsid w:val="003B5467"/>
    <w:rsid w:val="003B6A87"/>
    <w:rsid w:val="003B75AB"/>
    <w:rsid w:val="003B76EE"/>
    <w:rsid w:val="003C18FC"/>
    <w:rsid w:val="003C2251"/>
    <w:rsid w:val="003C27BC"/>
    <w:rsid w:val="003C2FB6"/>
    <w:rsid w:val="003C40AA"/>
    <w:rsid w:val="003C4446"/>
    <w:rsid w:val="003C4622"/>
    <w:rsid w:val="003C4D08"/>
    <w:rsid w:val="003C4DA8"/>
    <w:rsid w:val="003C5B98"/>
    <w:rsid w:val="003C61B4"/>
    <w:rsid w:val="003C6690"/>
    <w:rsid w:val="003D0017"/>
    <w:rsid w:val="003D1EF4"/>
    <w:rsid w:val="003D21F2"/>
    <w:rsid w:val="003D349E"/>
    <w:rsid w:val="003D3843"/>
    <w:rsid w:val="003D3F58"/>
    <w:rsid w:val="003D4FB0"/>
    <w:rsid w:val="003D526D"/>
    <w:rsid w:val="003D55A1"/>
    <w:rsid w:val="003D5DD6"/>
    <w:rsid w:val="003D72B1"/>
    <w:rsid w:val="003D72DC"/>
    <w:rsid w:val="003D78F1"/>
    <w:rsid w:val="003E0874"/>
    <w:rsid w:val="003E103C"/>
    <w:rsid w:val="003E2C13"/>
    <w:rsid w:val="003E3CB7"/>
    <w:rsid w:val="003E4DD9"/>
    <w:rsid w:val="003E4F56"/>
    <w:rsid w:val="003E6159"/>
    <w:rsid w:val="003E62A2"/>
    <w:rsid w:val="003E6984"/>
    <w:rsid w:val="003E79C2"/>
    <w:rsid w:val="003E7EA7"/>
    <w:rsid w:val="003F0092"/>
    <w:rsid w:val="003F1087"/>
    <w:rsid w:val="003F1416"/>
    <w:rsid w:val="003F24AC"/>
    <w:rsid w:val="003F25E7"/>
    <w:rsid w:val="003F31BB"/>
    <w:rsid w:val="003F3562"/>
    <w:rsid w:val="003F3D62"/>
    <w:rsid w:val="003F4C35"/>
    <w:rsid w:val="003F70BD"/>
    <w:rsid w:val="003F7166"/>
    <w:rsid w:val="004000C8"/>
    <w:rsid w:val="00400660"/>
    <w:rsid w:val="0040122F"/>
    <w:rsid w:val="0040145B"/>
    <w:rsid w:val="00402F0E"/>
    <w:rsid w:val="0040369E"/>
    <w:rsid w:val="00404882"/>
    <w:rsid w:val="004051E1"/>
    <w:rsid w:val="00405936"/>
    <w:rsid w:val="00406228"/>
    <w:rsid w:val="00406265"/>
    <w:rsid w:val="00406543"/>
    <w:rsid w:val="00407171"/>
    <w:rsid w:val="00407E0B"/>
    <w:rsid w:val="004100D0"/>
    <w:rsid w:val="0041029C"/>
    <w:rsid w:val="004102B1"/>
    <w:rsid w:val="0041032B"/>
    <w:rsid w:val="00410438"/>
    <w:rsid w:val="00412EA9"/>
    <w:rsid w:val="004139A2"/>
    <w:rsid w:val="0041452B"/>
    <w:rsid w:val="0041475C"/>
    <w:rsid w:val="00414F6C"/>
    <w:rsid w:val="00415E59"/>
    <w:rsid w:val="00415F96"/>
    <w:rsid w:val="004177AE"/>
    <w:rsid w:val="00417942"/>
    <w:rsid w:val="00417B06"/>
    <w:rsid w:val="00420896"/>
    <w:rsid w:val="00420D30"/>
    <w:rsid w:val="0042234F"/>
    <w:rsid w:val="00423512"/>
    <w:rsid w:val="004246D5"/>
    <w:rsid w:val="00424AA4"/>
    <w:rsid w:val="004251B3"/>
    <w:rsid w:val="004263FC"/>
    <w:rsid w:val="00426B86"/>
    <w:rsid w:val="004277AD"/>
    <w:rsid w:val="004338C8"/>
    <w:rsid w:val="00434A7C"/>
    <w:rsid w:val="00434CF6"/>
    <w:rsid w:val="004355F2"/>
    <w:rsid w:val="00435716"/>
    <w:rsid w:val="00435885"/>
    <w:rsid w:val="004362D1"/>
    <w:rsid w:val="0043749D"/>
    <w:rsid w:val="004374A9"/>
    <w:rsid w:val="00437713"/>
    <w:rsid w:val="00437B44"/>
    <w:rsid w:val="00437E9F"/>
    <w:rsid w:val="004402C0"/>
    <w:rsid w:val="00440EB7"/>
    <w:rsid w:val="00441AFD"/>
    <w:rsid w:val="004425D4"/>
    <w:rsid w:val="0044280B"/>
    <w:rsid w:val="00442A68"/>
    <w:rsid w:val="00444E8D"/>
    <w:rsid w:val="004450AD"/>
    <w:rsid w:val="0044654E"/>
    <w:rsid w:val="00446766"/>
    <w:rsid w:val="00446829"/>
    <w:rsid w:val="00446952"/>
    <w:rsid w:val="00446E41"/>
    <w:rsid w:val="004475E3"/>
    <w:rsid w:val="00450134"/>
    <w:rsid w:val="0045041A"/>
    <w:rsid w:val="00451B91"/>
    <w:rsid w:val="00451E1B"/>
    <w:rsid w:val="00452975"/>
    <w:rsid w:val="004532A4"/>
    <w:rsid w:val="0045354D"/>
    <w:rsid w:val="004543A2"/>
    <w:rsid w:val="00454AD0"/>
    <w:rsid w:val="00454B2B"/>
    <w:rsid w:val="00454B46"/>
    <w:rsid w:val="00454C72"/>
    <w:rsid w:val="00454DD9"/>
    <w:rsid w:val="00461004"/>
    <w:rsid w:val="0046101E"/>
    <w:rsid w:val="0046216E"/>
    <w:rsid w:val="00462DB0"/>
    <w:rsid w:val="00462DF6"/>
    <w:rsid w:val="004633C4"/>
    <w:rsid w:val="00463409"/>
    <w:rsid w:val="00463D5D"/>
    <w:rsid w:val="00464444"/>
    <w:rsid w:val="00464797"/>
    <w:rsid w:val="00464999"/>
    <w:rsid w:val="0046550E"/>
    <w:rsid w:val="0046582D"/>
    <w:rsid w:val="004658E1"/>
    <w:rsid w:val="004667F9"/>
    <w:rsid w:val="00466BCD"/>
    <w:rsid w:val="004671EC"/>
    <w:rsid w:val="00472016"/>
    <w:rsid w:val="00472D9D"/>
    <w:rsid w:val="00472DE6"/>
    <w:rsid w:val="004731EA"/>
    <w:rsid w:val="00473796"/>
    <w:rsid w:val="00474514"/>
    <w:rsid w:val="004745D1"/>
    <w:rsid w:val="00474928"/>
    <w:rsid w:val="00475A9B"/>
    <w:rsid w:val="0047613C"/>
    <w:rsid w:val="00476478"/>
    <w:rsid w:val="0047765B"/>
    <w:rsid w:val="00480F5D"/>
    <w:rsid w:val="0048135A"/>
    <w:rsid w:val="00481675"/>
    <w:rsid w:val="0048503F"/>
    <w:rsid w:val="00485639"/>
    <w:rsid w:val="004863E9"/>
    <w:rsid w:val="00486F79"/>
    <w:rsid w:val="004872EA"/>
    <w:rsid w:val="00487686"/>
    <w:rsid w:val="00490499"/>
    <w:rsid w:val="00490B7D"/>
    <w:rsid w:val="004919C7"/>
    <w:rsid w:val="00492C5D"/>
    <w:rsid w:val="00492FAA"/>
    <w:rsid w:val="00494850"/>
    <w:rsid w:val="004952EE"/>
    <w:rsid w:val="00496741"/>
    <w:rsid w:val="004A007F"/>
    <w:rsid w:val="004A0430"/>
    <w:rsid w:val="004A168B"/>
    <w:rsid w:val="004A196B"/>
    <w:rsid w:val="004A1BC8"/>
    <w:rsid w:val="004A2D5C"/>
    <w:rsid w:val="004A427A"/>
    <w:rsid w:val="004A430C"/>
    <w:rsid w:val="004A5A77"/>
    <w:rsid w:val="004A6F85"/>
    <w:rsid w:val="004A71DF"/>
    <w:rsid w:val="004A76EB"/>
    <w:rsid w:val="004A7E2B"/>
    <w:rsid w:val="004A7EDA"/>
    <w:rsid w:val="004B16AE"/>
    <w:rsid w:val="004B1743"/>
    <w:rsid w:val="004B19C8"/>
    <w:rsid w:val="004B1D75"/>
    <w:rsid w:val="004B1D91"/>
    <w:rsid w:val="004B2B65"/>
    <w:rsid w:val="004B340A"/>
    <w:rsid w:val="004B3669"/>
    <w:rsid w:val="004B404E"/>
    <w:rsid w:val="004B46B8"/>
    <w:rsid w:val="004B549F"/>
    <w:rsid w:val="004B5DEB"/>
    <w:rsid w:val="004B611B"/>
    <w:rsid w:val="004B62A9"/>
    <w:rsid w:val="004B6A3B"/>
    <w:rsid w:val="004B7434"/>
    <w:rsid w:val="004B7A31"/>
    <w:rsid w:val="004B7AD7"/>
    <w:rsid w:val="004B7F0A"/>
    <w:rsid w:val="004C00C1"/>
    <w:rsid w:val="004C0A36"/>
    <w:rsid w:val="004C0C8C"/>
    <w:rsid w:val="004C2263"/>
    <w:rsid w:val="004C2526"/>
    <w:rsid w:val="004C3013"/>
    <w:rsid w:val="004C38D0"/>
    <w:rsid w:val="004C3AC0"/>
    <w:rsid w:val="004C55DC"/>
    <w:rsid w:val="004C61A4"/>
    <w:rsid w:val="004C67AA"/>
    <w:rsid w:val="004C7000"/>
    <w:rsid w:val="004C75F7"/>
    <w:rsid w:val="004D0259"/>
    <w:rsid w:val="004D0B50"/>
    <w:rsid w:val="004D1149"/>
    <w:rsid w:val="004D11C7"/>
    <w:rsid w:val="004D12B8"/>
    <w:rsid w:val="004D1491"/>
    <w:rsid w:val="004D172E"/>
    <w:rsid w:val="004D44AF"/>
    <w:rsid w:val="004D5650"/>
    <w:rsid w:val="004D781A"/>
    <w:rsid w:val="004E0732"/>
    <w:rsid w:val="004E0C31"/>
    <w:rsid w:val="004E1190"/>
    <w:rsid w:val="004E12B7"/>
    <w:rsid w:val="004E25D9"/>
    <w:rsid w:val="004E2B40"/>
    <w:rsid w:val="004E2C35"/>
    <w:rsid w:val="004E2D3B"/>
    <w:rsid w:val="004E4561"/>
    <w:rsid w:val="004E4EC6"/>
    <w:rsid w:val="004E4F34"/>
    <w:rsid w:val="004E514E"/>
    <w:rsid w:val="004E6713"/>
    <w:rsid w:val="004E74CD"/>
    <w:rsid w:val="004E7704"/>
    <w:rsid w:val="004F04B6"/>
    <w:rsid w:val="004F07FA"/>
    <w:rsid w:val="004F17F7"/>
    <w:rsid w:val="004F1E7D"/>
    <w:rsid w:val="004F24CA"/>
    <w:rsid w:val="004F2524"/>
    <w:rsid w:val="004F2678"/>
    <w:rsid w:val="004F2AB5"/>
    <w:rsid w:val="004F2F1F"/>
    <w:rsid w:val="004F30AB"/>
    <w:rsid w:val="004F321D"/>
    <w:rsid w:val="004F345D"/>
    <w:rsid w:val="004F40CD"/>
    <w:rsid w:val="004F4DB6"/>
    <w:rsid w:val="004F583D"/>
    <w:rsid w:val="004F58AF"/>
    <w:rsid w:val="004F6BA8"/>
    <w:rsid w:val="004F7AF7"/>
    <w:rsid w:val="004F7D02"/>
    <w:rsid w:val="005001D5"/>
    <w:rsid w:val="005004EE"/>
    <w:rsid w:val="00500610"/>
    <w:rsid w:val="005009B5"/>
    <w:rsid w:val="00500A5C"/>
    <w:rsid w:val="00501877"/>
    <w:rsid w:val="005020FE"/>
    <w:rsid w:val="005024D4"/>
    <w:rsid w:val="00502F07"/>
    <w:rsid w:val="00504A5B"/>
    <w:rsid w:val="005054DB"/>
    <w:rsid w:val="00505CC8"/>
    <w:rsid w:val="00505CDE"/>
    <w:rsid w:val="00506391"/>
    <w:rsid w:val="00507BC9"/>
    <w:rsid w:val="005119CF"/>
    <w:rsid w:val="0051290C"/>
    <w:rsid w:val="00513C8D"/>
    <w:rsid w:val="00513FF1"/>
    <w:rsid w:val="00514631"/>
    <w:rsid w:val="00514776"/>
    <w:rsid w:val="00514A66"/>
    <w:rsid w:val="0051562F"/>
    <w:rsid w:val="00515AAE"/>
    <w:rsid w:val="00515C59"/>
    <w:rsid w:val="005169A7"/>
    <w:rsid w:val="00516BCA"/>
    <w:rsid w:val="00516C2D"/>
    <w:rsid w:val="00516DBE"/>
    <w:rsid w:val="00517332"/>
    <w:rsid w:val="005176AF"/>
    <w:rsid w:val="00520AFB"/>
    <w:rsid w:val="00520C1B"/>
    <w:rsid w:val="00521D23"/>
    <w:rsid w:val="00521EDD"/>
    <w:rsid w:val="00522F0B"/>
    <w:rsid w:val="0052334C"/>
    <w:rsid w:val="00523E52"/>
    <w:rsid w:val="00524742"/>
    <w:rsid w:val="0052505C"/>
    <w:rsid w:val="00525BF1"/>
    <w:rsid w:val="00526C6C"/>
    <w:rsid w:val="00527417"/>
    <w:rsid w:val="005309A2"/>
    <w:rsid w:val="00533013"/>
    <w:rsid w:val="0053365E"/>
    <w:rsid w:val="00533C7C"/>
    <w:rsid w:val="00533E27"/>
    <w:rsid w:val="00534213"/>
    <w:rsid w:val="00535B58"/>
    <w:rsid w:val="005369C8"/>
    <w:rsid w:val="005370B8"/>
    <w:rsid w:val="00537163"/>
    <w:rsid w:val="0053767E"/>
    <w:rsid w:val="005403D1"/>
    <w:rsid w:val="005420AF"/>
    <w:rsid w:val="00543954"/>
    <w:rsid w:val="00543A1A"/>
    <w:rsid w:val="00543C8C"/>
    <w:rsid w:val="00544699"/>
    <w:rsid w:val="005448F6"/>
    <w:rsid w:val="00544C45"/>
    <w:rsid w:val="00546993"/>
    <w:rsid w:val="005473DC"/>
    <w:rsid w:val="005507C0"/>
    <w:rsid w:val="00551C1F"/>
    <w:rsid w:val="00551C8E"/>
    <w:rsid w:val="00551E54"/>
    <w:rsid w:val="005522C0"/>
    <w:rsid w:val="00552B10"/>
    <w:rsid w:val="00552CF3"/>
    <w:rsid w:val="00552E45"/>
    <w:rsid w:val="005532CF"/>
    <w:rsid w:val="0055362A"/>
    <w:rsid w:val="005539A7"/>
    <w:rsid w:val="00556330"/>
    <w:rsid w:val="005564A7"/>
    <w:rsid w:val="005565CD"/>
    <w:rsid w:val="00556B5A"/>
    <w:rsid w:val="00560B16"/>
    <w:rsid w:val="00561643"/>
    <w:rsid w:val="0056165D"/>
    <w:rsid w:val="00561E12"/>
    <w:rsid w:val="00562463"/>
    <w:rsid w:val="005641B0"/>
    <w:rsid w:val="00564430"/>
    <w:rsid w:val="00564E19"/>
    <w:rsid w:val="00565ABC"/>
    <w:rsid w:val="00565CFE"/>
    <w:rsid w:val="005670B9"/>
    <w:rsid w:val="00570643"/>
    <w:rsid w:val="0057259C"/>
    <w:rsid w:val="00572D51"/>
    <w:rsid w:val="005732F6"/>
    <w:rsid w:val="00573A87"/>
    <w:rsid w:val="00573E27"/>
    <w:rsid w:val="00574D24"/>
    <w:rsid w:val="0057590A"/>
    <w:rsid w:val="005760F4"/>
    <w:rsid w:val="00576D0D"/>
    <w:rsid w:val="00580180"/>
    <w:rsid w:val="005826EA"/>
    <w:rsid w:val="005826FC"/>
    <w:rsid w:val="00583C34"/>
    <w:rsid w:val="00583D69"/>
    <w:rsid w:val="00584192"/>
    <w:rsid w:val="005843E7"/>
    <w:rsid w:val="00584971"/>
    <w:rsid w:val="00585280"/>
    <w:rsid w:val="0058566F"/>
    <w:rsid w:val="0058569F"/>
    <w:rsid w:val="00585C3F"/>
    <w:rsid w:val="005871D2"/>
    <w:rsid w:val="00590404"/>
    <w:rsid w:val="00590D21"/>
    <w:rsid w:val="00592E87"/>
    <w:rsid w:val="00594599"/>
    <w:rsid w:val="005947BF"/>
    <w:rsid w:val="00594BED"/>
    <w:rsid w:val="005951F3"/>
    <w:rsid w:val="005955B0"/>
    <w:rsid w:val="005963D2"/>
    <w:rsid w:val="00596DC6"/>
    <w:rsid w:val="00596DD7"/>
    <w:rsid w:val="005976ED"/>
    <w:rsid w:val="00597AA1"/>
    <w:rsid w:val="00597EA7"/>
    <w:rsid w:val="005A03B8"/>
    <w:rsid w:val="005A05AB"/>
    <w:rsid w:val="005A1310"/>
    <w:rsid w:val="005A296F"/>
    <w:rsid w:val="005A2FAD"/>
    <w:rsid w:val="005A329F"/>
    <w:rsid w:val="005A3A19"/>
    <w:rsid w:val="005A3A29"/>
    <w:rsid w:val="005A3C63"/>
    <w:rsid w:val="005A4286"/>
    <w:rsid w:val="005A4C79"/>
    <w:rsid w:val="005A5914"/>
    <w:rsid w:val="005A62E7"/>
    <w:rsid w:val="005A6D56"/>
    <w:rsid w:val="005A79AF"/>
    <w:rsid w:val="005B0651"/>
    <w:rsid w:val="005B22FA"/>
    <w:rsid w:val="005B2918"/>
    <w:rsid w:val="005B38C5"/>
    <w:rsid w:val="005B39B9"/>
    <w:rsid w:val="005B43D2"/>
    <w:rsid w:val="005B4AD3"/>
    <w:rsid w:val="005B587F"/>
    <w:rsid w:val="005B58DF"/>
    <w:rsid w:val="005B5C22"/>
    <w:rsid w:val="005B65FC"/>
    <w:rsid w:val="005B7164"/>
    <w:rsid w:val="005B7B4A"/>
    <w:rsid w:val="005C05DF"/>
    <w:rsid w:val="005C127F"/>
    <w:rsid w:val="005C202D"/>
    <w:rsid w:val="005C281F"/>
    <w:rsid w:val="005C333C"/>
    <w:rsid w:val="005C343F"/>
    <w:rsid w:val="005C38DC"/>
    <w:rsid w:val="005C39FC"/>
    <w:rsid w:val="005C3E5E"/>
    <w:rsid w:val="005C56ED"/>
    <w:rsid w:val="005C74C0"/>
    <w:rsid w:val="005C76DA"/>
    <w:rsid w:val="005C783D"/>
    <w:rsid w:val="005D02A2"/>
    <w:rsid w:val="005D0372"/>
    <w:rsid w:val="005D27FD"/>
    <w:rsid w:val="005D2CB7"/>
    <w:rsid w:val="005D37C3"/>
    <w:rsid w:val="005D4ED1"/>
    <w:rsid w:val="005D6159"/>
    <w:rsid w:val="005D6E6F"/>
    <w:rsid w:val="005D7023"/>
    <w:rsid w:val="005D7143"/>
    <w:rsid w:val="005D78E6"/>
    <w:rsid w:val="005E0496"/>
    <w:rsid w:val="005E050F"/>
    <w:rsid w:val="005E0541"/>
    <w:rsid w:val="005E14CA"/>
    <w:rsid w:val="005E18E6"/>
    <w:rsid w:val="005E1A28"/>
    <w:rsid w:val="005E1BB6"/>
    <w:rsid w:val="005E2039"/>
    <w:rsid w:val="005E24F4"/>
    <w:rsid w:val="005E2F40"/>
    <w:rsid w:val="005E3147"/>
    <w:rsid w:val="005E551F"/>
    <w:rsid w:val="005E60EF"/>
    <w:rsid w:val="005F0DC8"/>
    <w:rsid w:val="005F0E82"/>
    <w:rsid w:val="005F1709"/>
    <w:rsid w:val="005F1CB8"/>
    <w:rsid w:val="005F2904"/>
    <w:rsid w:val="005F2C4A"/>
    <w:rsid w:val="005F340C"/>
    <w:rsid w:val="005F4937"/>
    <w:rsid w:val="005F4ABC"/>
    <w:rsid w:val="005F565F"/>
    <w:rsid w:val="005F5CA2"/>
    <w:rsid w:val="005F5D69"/>
    <w:rsid w:val="005F6A53"/>
    <w:rsid w:val="00600DDA"/>
    <w:rsid w:val="00600EA6"/>
    <w:rsid w:val="006016D9"/>
    <w:rsid w:val="00601C3A"/>
    <w:rsid w:val="00603319"/>
    <w:rsid w:val="006033F8"/>
    <w:rsid w:val="006046E3"/>
    <w:rsid w:val="0060471C"/>
    <w:rsid w:val="006051C2"/>
    <w:rsid w:val="00605DC7"/>
    <w:rsid w:val="00605FA0"/>
    <w:rsid w:val="0060764F"/>
    <w:rsid w:val="006076B3"/>
    <w:rsid w:val="00607F71"/>
    <w:rsid w:val="006100E5"/>
    <w:rsid w:val="00610AFC"/>
    <w:rsid w:val="00612EAE"/>
    <w:rsid w:val="0061401C"/>
    <w:rsid w:val="0061458E"/>
    <w:rsid w:val="006145EC"/>
    <w:rsid w:val="00615727"/>
    <w:rsid w:val="00615F6F"/>
    <w:rsid w:val="00616021"/>
    <w:rsid w:val="00617ABF"/>
    <w:rsid w:val="00620794"/>
    <w:rsid w:val="006211F5"/>
    <w:rsid w:val="00621328"/>
    <w:rsid w:val="00622E58"/>
    <w:rsid w:val="00624A52"/>
    <w:rsid w:val="00625CD5"/>
    <w:rsid w:val="006261FB"/>
    <w:rsid w:val="00627D69"/>
    <w:rsid w:val="00630220"/>
    <w:rsid w:val="00631BD4"/>
    <w:rsid w:val="0063211B"/>
    <w:rsid w:val="00633771"/>
    <w:rsid w:val="006347A3"/>
    <w:rsid w:val="00634913"/>
    <w:rsid w:val="00635259"/>
    <w:rsid w:val="00635B36"/>
    <w:rsid w:val="00635BA3"/>
    <w:rsid w:val="00636E3A"/>
    <w:rsid w:val="00637874"/>
    <w:rsid w:val="0064017F"/>
    <w:rsid w:val="006415EA"/>
    <w:rsid w:val="006426A4"/>
    <w:rsid w:val="006433C5"/>
    <w:rsid w:val="00643DDB"/>
    <w:rsid w:val="006443CE"/>
    <w:rsid w:val="006445FD"/>
    <w:rsid w:val="00644AB3"/>
    <w:rsid w:val="0064526F"/>
    <w:rsid w:val="0064771A"/>
    <w:rsid w:val="006526E5"/>
    <w:rsid w:val="006532E8"/>
    <w:rsid w:val="00653B62"/>
    <w:rsid w:val="00654D7C"/>
    <w:rsid w:val="0065567C"/>
    <w:rsid w:val="006556AA"/>
    <w:rsid w:val="00655775"/>
    <w:rsid w:val="0065585F"/>
    <w:rsid w:val="00655D98"/>
    <w:rsid w:val="00657043"/>
    <w:rsid w:val="006572E9"/>
    <w:rsid w:val="00660E87"/>
    <w:rsid w:val="00661016"/>
    <w:rsid w:val="0066371D"/>
    <w:rsid w:val="00664036"/>
    <w:rsid w:val="00665222"/>
    <w:rsid w:val="006652D7"/>
    <w:rsid w:val="00665A35"/>
    <w:rsid w:val="006662BB"/>
    <w:rsid w:val="00666C75"/>
    <w:rsid w:val="00667E47"/>
    <w:rsid w:val="006714F9"/>
    <w:rsid w:val="006715B4"/>
    <w:rsid w:val="00671B4E"/>
    <w:rsid w:val="0067273A"/>
    <w:rsid w:val="00674D2C"/>
    <w:rsid w:val="00675574"/>
    <w:rsid w:val="00676E30"/>
    <w:rsid w:val="006808B1"/>
    <w:rsid w:val="00680B83"/>
    <w:rsid w:val="00680D34"/>
    <w:rsid w:val="00682CA6"/>
    <w:rsid w:val="00685CF6"/>
    <w:rsid w:val="006873D7"/>
    <w:rsid w:val="00690450"/>
    <w:rsid w:val="00690B96"/>
    <w:rsid w:val="00691556"/>
    <w:rsid w:val="006918E2"/>
    <w:rsid w:val="00691FDA"/>
    <w:rsid w:val="006938A5"/>
    <w:rsid w:val="0069390E"/>
    <w:rsid w:val="00693E22"/>
    <w:rsid w:val="00693F95"/>
    <w:rsid w:val="006945D5"/>
    <w:rsid w:val="00694AD6"/>
    <w:rsid w:val="00694D75"/>
    <w:rsid w:val="00695F4D"/>
    <w:rsid w:val="00696628"/>
    <w:rsid w:val="00696735"/>
    <w:rsid w:val="00696DD0"/>
    <w:rsid w:val="00696EFB"/>
    <w:rsid w:val="00697131"/>
    <w:rsid w:val="006A1848"/>
    <w:rsid w:val="006A1C80"/>
    <w:rsid w:val="006A1F14"/>
    <w:rsid w:val="006A2CA4"/>
    <w:rsid w:val="006A2F3D"/>
    <w:rsid w:val="006A471F"/>
    <w:rsid w:val="006A5FE6"/>
    <w:rsid w:val="006A630D"/>
    <w:rsid w:val="006A673F"/>
    <w:rsid w:val="006A67EB"/>
    <w:rsid w:val="006A6CF0"/>
    <w:rsid w:val="006A715C"/>
    <w:rsid w:val="006A7243"/>
    <w:rsid w:val="006A7259"/>
    <w:rsid w:val="006A7E39"/>
    <w:rsid w:val="006B1CFD"/>
    <w:rsid w:val="006B39BC"/>
    <w:rsid w:val="006B3F52"/>
    <w:rsid w:val="006B4B75"/>
    <w:rsid w:val="006B507D"/>
    <w:rsid w:val="006B5891"/>
    <w:rsid w:val="006B5CE6"/>
    <w:rsid w:val="006B72D4"/>
    <w:rsid w:val="006C0E4A"/>
    <w:rsid w:val="006C1197"/>
    <w:rsid w:val="006C1249"/>
    <w:rsid w:val="006C21D9"/>
    <w:rsid w:val="006C3881"/>
    <w:rsid w:val="006C3A92"/>
    <w:rsid w:val="006C3B15"/>
    <w:rsid w:val="006C43D9"/>
    <w:rsid w:val="006C5BFE"/>
    <w:rsid w:val="006C5D63"/>
    <w:rsid w:val="006C60D9"/>
    <w:rsid w:val="006C6777"/>
    <w:rsid w:val="006C7A53"/>
    <w:rsid w:val="006D2AE3"/>
    <w:rsid w:val="006D2FAA"/>
    <w:rsid w:val="006D307B"/>
    <w:rsid w:val="006D33BA"/>
    <w:rsid w:val="006D40A5"/>
    <w:rsid w:val="006D4C38"/>
    <w:rsid w:val="006D5B1E"/>
    <w:rsid w:val="006D6448"/>
    <w:rsid w:val="006D6B6F"/>
    <w:rsid w:val="006E2835"/>
    <w:rsid w:val="006E305E"/>
    <w:rsid w:val="006E314C"/>
    <w:rsid w:val="006E3C23"/>
    <w:rsid w:val="006E55E2"/>
    <w:rsid w:val="006E5CDD"/>
    <w:rsid w:val="006E7931"/>
    <w:rsid w:val="006E7EBB"/>
    <w:rsid w:val="006F0982"/>
    <w:rsid w:val="006F110C"/>
    <w:rsid w:val="006F1D24"/>
    <w:rsid w:val="006F1D56"/>
    <w:rsid w:val="006F2282"/>
    <w:rsid w:val="006F3541"/>
    <w:rsid w:val="006F5080"/>
    <w:rsid w:val="006F5F98"/>
    <w:rsid w:val="006F6567"/>
    <w:rsid w:val="006F66C7"/>
    <w:rsid w:val="006F6BD9"/>
    <w:rsid w:val="006F7DDB"/>
    <w:rsid w:val="00702169"/>
    <w:rsid w:val="00704079"/>
    <w:rsid w:val="00704549"/>
    <w:rsid w:val="0070511E"/>
    <w:rsid w:val="007061E6"/>
    <w:rsid w:val="00706256"/>
    <w:rsid w:val="007062A3"/>
    <w:rsid w:val="0070705A"/>
    <w:rsid w:val="007077BF"/>
    <w:rsid w:val="00707C95"/>
    <w:rsid w:val="00711059"/>
    <w:rsid w:val="00712439"/>
    <w:rsid w:val="007126B0"/>
    <w:rsid w:val="00713093"/>
    <w:rsid w:val="00713481"/>
    <w:rsid w:val="00713662"/>
    <w:rsid w:val="00713A41"/>
    <w:rsid w:val="00713B7C"/>
    <w:rsid w:val="00714C37"/>
    <w:rsid w:val="00715F6D"/>
    <w:rsid w:val="007168F1"/>
    <w:rsid w:val="0071691A"/>
    <w:rsid w:val="00716B89"/>
    <w:rsid w:val="007173C7"/>
    <w:rsid w:val="00720B8B"/>
    <w:rsid w:val="00721020"/>
    <w:rsid w:val="007214B3"/>
    <w:rsid w:val="00721804"/>
    <w:rsid w:val="00721A3A"/>
    <w:rsid w:val="007229E9"/>
    <w:rsid w:val="00722AFA"/>
    <w:rsid w:val="0072388B"/>
    <w:rsid w:val="00723EE2"/>
    <w:rsid w:val="007246B0"/>
    <w:rsid w:val="0072546E"/>
    <w:rsid w:val="00725741"/>
    <w:rsid w:val="00726C12"/>
    <w:rsid w:val="007317CD"/>
    <w:rsid w:val="00733BAD"/>
    <w:rsid w:val="00734430"/>
    <w:rsid w:val="00735E22"/>
    <w:rsid w:val="007369D3"/>
    <w:rsid w:val="00737FA4"/>
    <w:rsid w:val="007405E6"/>
    <w:rsid w:val="007407DA"/>
    <w:rsid w:val="007411F0"/>
    <w:rsid w:val="0074126E"/>
    <w:rsid w:val="007420B7"/>
    <w:rsid w:val="0074255F"/>
    <w:rsid w:val="00743A3D"/>
    <w:rsid w:val="00743D08"/>
    <w:rsid w:val="00743EC6"/>
    <w:rsid w:val="0074441A"/>
    <w:rsid w:val="00744F37"/>
    <w:rsid w:val="007457E9"/>
    <w:rsid w:val="00745EAE"/>
    <w:rsid w:val="00746AE5"/>
    <w:rsid w:val="00746BA1"/>
    <w:rsid w:val="007474A1"/>
    <w:rsid w:val="0075031C"/>
    <w:rsid w:val="00751537"/>
    <w:rsid w:val="007548FD"/>
    <w:rsid w:val="0075499A"/>
    <w:rsid w:val="00754C99"/>
    <w:rsid w:val="007564EC"/>
    <w:rsid w:val="00756EF3"/>
    <w:rsid w:val="00757A31"/>
    <w:rsid w:val="00757C0E"/>
    <w:rsid w:val="0076052A"/>
    <w:rsid w:val="00761431"/>
    <w:rsid w:val="00761456"/>
    <w:rsid w:val="00762747"/>
    <w:rsid w:val="00762CB5"/>
    <w:rsid w:val="00763212"/>
    <w:rsid w:val="007648BE"/>
    <w:rsid w:val="00764C1F"/>
    <w:rsid w:val="0076515A"/>
    <w:rsid w:val="00765524"/>
    <w:rsid w:val="0076568E"/>
    <w:rsid w:val="0076577B"/>
    <w:rsid w:val="00765D6B"/>
    <w:rsid w:val="00765E28"/>
    <w:rsid w:val="00767307"/>
    <w:rsid w:val="007674C2"/>
    <w:rsid w:val="00767B51"/>
    <w:rsid w:val="007700C1"/>
    <w:rsid w:val="007716C8"/>
    <w:rsid w:val="00771B3E"/>
    <w:rsid w:val="00771CC7"/>
    <w:rsid w:val="00771DCE"/>
    <w:rsid w:val="007723A6"/>
    <w:rsid w:val="00772835"/>
    <w:rsid w:val="00773745"/>
    <w:rsid w:val="00774024"/>
    <w:rsid w:val="00774165"/>
    <w:rsid w:val="00774DE0"/>
    <w:rsid w:val="00775083"/>
    <w:rsid w:val="007753B1"/>
    <w:rsid w:val="00775664"/>
    <w:rsid w:val="00775850"/>
    <w:rsid w:val="007771B4"/>
    <w:rsid w:val="007774B0"/>
    <w:rsid w:val="00777B62"/>
    <w:rsid w:val="00780634"/>
    <w:rsid w:val="00781EBC"/>
    <w:rsid w:val="007831D3"/>
    <w:rsid w:val="00783343"/>
    <w:rsid w:val="00783E81"/>
    <w:rsid w:val="00784831"/>
    <w:rsid w:val="0078499B"/>
    <w:rsid w:val="00785F9B"/>
    <w:rsid w:val="0078642E"/>
    <w:rsid w:val="00786C60"/>
    <w:rsid w:val="00787135"/>
    <w:rsid w:val="00790155"/>
    <w:rsid w:val="00790BB0"/>
    <w:rsid w:val="007920B0"/>
    <w:rsid w:val="00792AC8"/>
    <w:rsid w:val="0079367F"/>
    <w:rsid w:val="007939EE"/>
    <w:rsid w:val="007958E7"/>
    <w:rsid w:val="00795DB6"/>
    <w:rsid w:val="00796145"/>
    <w:rsid w:val="00797402"/>
    <w:rsid w:val="0079786F"/>
    <w:rsid w:val="007978BD"/>
    <w:rsid w:val="007A1A56"/>
    <w:rsid w:val="007A1DE6"/>
    <w:rsid w:val="007A2262"/>
    <w:rsid w:val="007A228B"/>
    <w:rsid w:val="007A325D"/>
    <w:rsid w:val="007A32EA"/>
    <w:rsid w:val="007A36B7"/>
    <w:rsid w:val="007A3792"/>
    <w:rsid w:val="007A3865"/>
    <w:rsid w:val="007A5FA6"/>
    <w:rsid w:val="007A6834"/>
    <w:rsid w:val="007A6B30"/>
    <w:rsid w:val="007A7E63"/>
    <w:rsid w:val="007B02B8"/>
    <w:rsid w:val="007B0ABD"/>
    <w:rsid w:val="007B0D61"/>
    <w:rsid w:val="007B0F5F"/>
    <w:rsid w:val="007B13CE"/>
    <w:rsid w:val="007B2026"/>
    <w:rsid w:val="007B20F4"/>
    <w:rsid w:val="007B2973"/>
    <w:rsid w:val="007B41E1"/>
    <w:rsid w:val="007B4C39"/>
    <w:rsid w:val="007B52EC"/>
    <w:rsid w:val="007B5F92"/>
    <w:rsid w:val="007B6BE2"/>
    <w:rsid w:val="007B6D03"/>
    <w:rsid w:val="007B6D4A"/>
    <w:rsid w:val="007B7419"/>
    <w:rsid w:val="007B78B3"/>
    <w:rsid w:val="007C0C13"/>
    <w:rsid w:val="007C10C1"/>
    <w:rsid w:val="007C1221"/>
    <w:rsid w:val="007C1CC6"/>
    <w:rsid w:val="007C3B2B"/>
    <w:rsid w:val="007C3FBA"/>
    <w:rsid w:val="007C5401"/>
    <w:rsid w:val="007C66E6"/>
    <w:rsid w:val="007C70F7"/>
    <w:rsid w:val="007C7583"/>
    <w:rsid w:val="007C7F28"/>
    <w:rsid w:val="007D03EE"/>
    <w:rsid w:val="007D05EB"/>
    <w:rsid w:val="007D0C18"/>
    <w:rsid w:val="007D0C4D"/>
    <w:rsid w:val="007D1551"/>
    <w:rsid w:val="007D1FC9"/>
    <w:rsid w:val="007D30A2"/>
    <w:rsid w:val="007D30C3"/>
    <w:rsid w:val="007D363C"/>
    <w:rsid w:val="007D4142"/>
    <w:rsid w:val="007D514A"/>
    <w:rsid w:val="007D6559"/>
    <w:rsid w:val="007D6AF5"/>
    <w:rsid w:val="007E00A5"/>
    <w:rsid w:val="007E1306"/>
    <w:rsid w:val="007E154D"/>
    <w:rsid w:val="007E260C"/>
    <w:rsid w:val="007E51C4"/>
    <w:rsid w:val="007E58F9"/>
    <w:rsid w:val="007E5A48"/>
    <w:rsid w:val="007E653A"/>
    <w:rsid w:val="007E711E"/>
    <w:rsid w:val="007F1912"/>
    <w:rsid w:val="007F28A6"/>
    <w:rsid w:val="007F2C3A"/>
    <w:rsid w:val="007F2DB6"/>
    <w:rsid w:val="007F47CB"/>
    <w:rsid w:val="007F5750"/>
    <w:rsid w:val="007F61A7"/>
    <w:rsid w:val="007F620A"/>
    <w:rsid w:val="007F68C9"/>
    <w:rsid w:val="007F74DD"/>
    <w:rsid w:val="007F798B"/>
    <w:rsid w:val="007F7D50"/>
    <w:rsid w:val="007F7D70"/>
    <w:rsid w:val="0080024A"/>
    <w:rsid w:val="008004E7"/>
    <w:rsid w:val="0080052A"/>
    <w:rsid w:val="008005E6"/>
    <w:rsid w:val="00801362"/>
    <w:rsid w:val="008016E7"/>
    <w:rsid w:val="00802FDF"/>
    <w:rsid w:val="0080387F"/>
    <w:rsid w:val="00804D7F"/>
    <w:rsid w:val="0080596D"/>
    <w:rsid w:val="00805B30"/>
    <w:rsid w:val="00805B51"/>
    <w:rsid w:val="0080650B"/>
    <w:rsid w:val="008067F2"/>
    <w:rsid w:val="00806BF5"/>
    <w:rsid w:val="008077A5"/>
    <w:rsid w:val="008077C1"/>
    <w:rsid w:val="00807961"/>
    <w:rsid w:val="0081060D"/>
    <w:rsid w:val="008110CE"/>
    <w:rsid w:val="00811924"/>
    <w:rsid w:val="00812995"/>
    <w:rsid w:val="008136E0"/>
    <w:rsid w:val="00813D2F"/>
    <w:rsid w:val="00814D2E"/>
    <w:rsid w:val="00815058"/>
    <w:rsid w:val="008164AA"/>
    <w:rsid w:val="00817276"/>
    <w:rsid w:val="008178B8"/>
    <w:rsid w:val="00820E21"/>
    <w:rsid w:val="00820F79"/>
    <w:rsid w:val="00821085"/>
    <w:rsid w:val="00821338"/>
    <w:rsid w:val="00821E11"/>
    <w:rsid w:val="00821ECE"/>
    <w:rsid w:val="008228EB"/>
    <w:rsid w:val="00823685"/>
    <w:rsid w:val="00823DC0"/>
    <w:rsid w:val="00823E0E"/>
    <w:rsid w:val="00824BFE"/>
    <w:rsid w:val="00824C31"/>
    <w:rsid w:val="00824E3D"/>
    <w:rsid w:val="00825D7B"/>
    <w:rsid w:val="008261E5"/>
    <w:rsid w:val="0082718C"/>
    <w:rsid w:val="00827D61"/>
    <w:rsid w:val="008319CD"/>
    <w:rsid w:val="00832316"/>
    <w:rsid w:val="0083376C"/>
    <w:rsid w:val="008343BA"/>
    <w:rsid w:val="00834906"/>
    <w:rsid w:val="0083494E"/>
    <w:rsid w:val="00834A91"/>
    <w:rsid w:val="00835407"/>
    <w:rsid w:val="00836B89"/>
    <w:rsid w:val="00836F4A"/>
    <w:rsid w:val="008403A1"/>
    <w:rsid w:val="00840B3A"/>
    <w:rsid w:val="00842F87"/>
    <w:rsid w:val="00843236"/>
    <w:rsid w:val="00843B22"/>
    <w:rsid w:val="00843D6A"/>
    <w:rsid w:val="00844A4A"/>
    <w:rsid w:val="0084625E"/>
    <w:rsid w:val="0085011C"/>
    <w:rsid w:val="008501F1"/>
    <w:rsid w:val="008527E7"/>
    <w:rsid w:val="008529BB"/>
    <w:rsid w:val="00852CE7"/>
    <w:rsid w:val="008534AD"/>
    <w:rsid w:val="008537F3"/>
    <w:rsid w:val="00853FE4"/>
    <w:rsid w:val="008542AD"/>
    <w:rsid w:val="008543D3"/>
    <w:rsid w:val="0085522C"/>
    <w:rsid w:val="008557CE"/>
    <w:rsid w:val="00855805"/>
    <w:rsid w:val="00855ECC"/>
    <w:rsid w:val="0085602D"/>
    <w:rsid w:val="0085694A"/>
    <w:rsid w:val="008569D1"/>
    <w:rsid w:val="00857196"/>
    <w:rsid w:val="00857C40"/>
    <w:rsid w:val="00857D08"/>
    <w:rsid w:val="00860075"/>
    <w:rsid w:val="00860AA0"/>
    <w:rsid w:val="00861AFD"/>
    <w:rsid w:val="008629A3"/>
    <w:rsid w:val="00864805"/>
    <w:rsid w:val="008655CC"/>
    <w:rsid w:val="0086627C"/>
    <w:rsid w:val="00866510"/>
    <w:rsid w:val="00866959"/>
    <w:rsid w:val="00866AD2"/>
    <w:rsid w:val="00866ED3"/>
    <w:rsid w:val="00870476"/>
    <w:rsid w:val="00872E1E"/>
    <w:rsid w:val="00875AC4"/>
    <w:rsid w:val="00876D4B"/>
    <w:rsid w:val="00880A09"/>
    <w:rsid w:val="00881030"/>
    <w:rsid w:val="00881B5A"/>
    <w:rsid w:val="00881EB6"/>
    <w:rsid w:val="00882137"/>
    <w:rsid w:val="0088260C"/>
    <w:rsid w:val="00882C1D"/>
    <w:rsid w:val="00882F10"/>
    <w:rsid w:val="00882F82"/>
    <w:rsid w:val="008830A7"/>
    <w:rsid w:val="0088501C"/>
    <w:rsid w:val="0088561A"/>
    <w:rsid w:val="008862AC"/>
    <w:rsid w:val="008865A0"/>
    <w:rsid w:val="008873A2"/>
    <w:rsid w:val="008878AA"/>
    <w:rsid w:val="00891874"/>
    <w:rsid w:val="008918F6"/>
    <w:rsid w:val="00893160"/>
    <w:rsid w:val="00893376"/>
    <w:rsid w:val="00893C6A"/>
    <w:rsid w:val="008966EE"/>
    <w:rsid w:val="008969AD"/>
    <w:rsid w:val="008969D5"/>
    <w:rsid w:val="00896F18"/>
    <w:rsid w:val="00896F32"/>
    <w:rsid w:val="00897462"/>
    <w:rsid w:val="008A0CAF"/>
    <w:rsid w:val="008A1951"/>
    <w:rsid w:val="008A21E9"/>
    <w:rsid w:val="008A2296"/>
    <w:rsid w:val="008A2D6C"/>
    <w:rsid w:val="008A2EEF"/>
    <w:rsid w:val="008A3F97"/>
    <w:rsid w:val="008A4129"/>
    <w:rsid w:val="008A58F4"/>
    <w:rsid w:val="008A61F3"/>
    <w:rsid w:val="008A6751"/>
    <w:rsid w:val="008A6944"/>
    <w:rsid w:val="008A6DB1"/>
    <w:rsid w:val="008A7103"/>
    <w:rsid w:val="008A71B6"/>
    <w:rsid w:val="008A73D0"/>
    <w:rsid w:val="008A78F1"/>
    <w:rsid w:val="008B00CD"/>
    <w:rsid w:val="008B03B9"/>
    <w:rsid w:val="008B11BB"/>
    <w:rsid w:val="008B1465"/>
    <w:rsid w:val="008B1968"/>
    <w:rsid w:val="008B3DA0"/>
    <w:rsid w:val="008B4693"/>
    <w:rsid w:val="008B4885"/>
    <w:rsid w:val="008B4CDC"/>
    <w:rsid w:val="008B5534"/>
    <w:rsid w:val="008B59D2"/>
    <w:rsid w:val="008B74B0"/>
    <w:rsid w:val="008B757B"/>
    <w:rsid w:val="008C0847"/>
    <w:rsid w:val="008C228F"/>
    <w:rsid w:val="008C273A"/>
    <w:rsid w:val="008C29A9"/>
    <w:rsid w:val="008C2B46"/>
    <w:rsid w:val="008C36D3"/>
    <w:rsid w:val="008C403C"/>
    <w:rsid w:val="008C4940"/>
    <w:rsid w:val="008C4F9A"/>
    <w:rsid w:val="008C54C4"/>
    <w:rsid w:val="008C55B1"/>
    <w:rsid w:val="008C5BC9"/>
    <w:rsid w:val="008C5BF4"/>
    <w:rsid w:val="008C6552"/>
    <w:rsid w:val="008C6749"/>
    <w:rsid w:val="008C7C06"/>
    <w:rsid w:val="008C7EB5"/>
    <w:rsid w:val="008D04F1"/>
    <w:rsid w:val="008D14F2"/>
    <w:rsid w:val="008D1CFD"/>
    <w:rsid w:val="008D2100"/>
    <w:rsid w:val="008D23CB"/>
    <w:rsid w:val="008D2D20"/>
    <w:rsid w:val="008D35D5"/>
    <w:rsid w:val="008D4D52"/>
    <w:rsid w:val="008D533A"/>
    <w:rsid w:val="008D5532"/>
    <w:rsid w:val="008D6222"/>
    <w:rsid w:val="008D775A"/>
    <w:rsid w:val="008D7FB3"/>
    <w:rsid w:val="008E04FD"/>
    <w:rsid w:val="008E05CB"/>
    <w:rsid w:val="008E0AE2"/>
    <w:rsid w:val="008E40B0"/>
    <w:rsid w:val="008E467D"/>
    <w:rsid w:val="008E48E7"/>
    <w:rsid w:val="008E4AF6"/>
    <w:rsid w:val="008E5728"/>
    <w:rsid w:val="008E6819"/>
    <w:rsid w:val="008E6C21"/>
    <w:rsid w:val="008E6D99"/>
    <w:rsid w:val="008E70A3"/>
    <w:rsid w:val="008E719E"/>
    <w:rsid w:val="008E7796"/>
    <w:rsid w:val="008F0603"/>
    <w:rsid w:val="008F0B0A"/>
    <w:rsid w:val="008F0EF3"/>
    <w:rsid w:val="008F1DE8"/>
    <w:rsid w:val="008F1F2F"/>
    <w:rsid w:val="008F23BF"/>
    <w:rsid w:val="008F265C"/>
    <w:rsid w:val="008F2CA2"/>
    <w:rsid w:val="008F2E32"/>
    <w:rsid w:val="008F3068"/>
    <w:rsid w:val="008F315E"/>
    <w:rsid w:val="008F331E"/>
    <w:rsid w:val="008F3452"/>
    <w:rsid w:val="008F3A6F"/>
    <w:rsid w:val="008F682D"/>
    <w:rsid w:val="008F7192"/>
    <w:rsid w:val="008F77F4"/>
    <w:rsid w:val="008F7B6F"/>
    <w:rsid w:val="008F7DE3"/>
    <w:rsid w:val="0090086B"/>
    <w:rsid w:val="00900C1F"/>
    <w:rsid w:val="00901FF2"/>
    <w:rsid w:val="0090461E"/>
    <w:rsid w:val="00904C37"/>
    <w:rsid w:val="0090593D"/>
    <w:rsid w:val="00905AD3"/>
    <w:rsid w:val="00906C19"/>
    <w:rsid w:val="00907205"/>
    <w:rsid w:val="00910AD1"/>
    <w:rsid w:val="00910ED2"/>
    <w:rsid w:val="009115B0"/>
    <w:rsid w:val="00911CA0"/>
    <w:rsid w:val="00912445"/>
    <w:rsid w:val="009132F2"/>
    <w:rsid w:val="00913A04"/>
    <w:rsid w:val="009140E9"/>
    <w:rsid w:val="0091476F"/>
    <w:rsid w:val="00914CD5"/>
    <w:rsid w:val="009171E3"/>
    <w:rsid w:val="0091750C"/>
    <w:rsid w:val="0092177F"/>
    <w:rsid w:val="00922694"/>
    <w:rsid w:val="00922DDC"/>
    <w:rsid w:val="00922E58"/>
    <w:rsid w:val="00923E68"/>
    <w:rsid w:val="00924395"/>
    <w:rsid w:val="0092483B"/>
    <w:rsid w:val="00926DE2"/>
    <w:rsid w:val="00926E28"/>
    <w:rsid w:val="00927BE4"/>
    <w:rsid w:val="009303B9"/>
    <w:rsid w:val="00930A83"/>
    <w:rsid w:val="00930D1F"/>
    <w:rsid w:val="00931FB3"/>
    <w:rsid w:val="0093258E"/>
    <w:rsid w:val="0093286E"/>
    <w:rsid w:val="0093354E"/>
    <w:rsid w:val="009352A4"/>
    <w:rsid w:val="00935458"/>
    <w:rsid w:val="00936382"/>
    <w:rsid w:val="00936E65"/>
    <w:rsid w:val="00937176"/>
    <w:rsid w:val="00941036"/>
    <w:rsid w:val="00941248"/>
    <w:rsid w:val="0094134F"/>
    <w:rsid w:val="009415B7"/>
    <w:rsid w:val="009432BE"/>
    <w:rsid w:val="00943762"/>
    <w:rsid w:val="0094466C"/>
    <w:rsid w:val="0094469D"/>
    <w:rsid w:val="0094497B"/>
    <w:rsid w:val="00946504"/>
    <w:rsid w:val="00947EC9"/>
    <w:rsid w:val="00950441"/>
    <w:rsid w:val="00950449"/>
    <w:rsid w:val="00951CA3"/>
    <w:rsid w:val="00952270"/>
    <w:rsid w:val="0095403C"/>
    <w:rsid w:val="009552E9"/>
    <w:rsid w:val="00955971"/>
    <w:rsid w:val="00956CB0"/>
    <w:rsid w:val="0096038B"/>
    <w:rsid w:val="00960600"/>
    <w:rsid w:val="009618D6"/>
    <w:rsid w:val="009622C7"/>
    <w:rsid w:val="009624A7"/>
    <w:rsid w:val="00963E6C"/>
    <w:rsid w:val="0096405E"/>
    <w:rsid w:val="0096509D"/>
    <w:rsid w:val="009652B7"/>
    <w:rsid w:val="009655FB"/>
    <w:rsid w:val="0096687E"/>
    <w:rsid w:val="00967868"/>
    <w:rsid w:val="00970C79"/>
    <w:rsid w:val="00971416"/>
    <w:rsid w:val="00971781"/>
    <w:rsid w:val="00973604"/>
    <w:rsid w:val="00974081"/>
    <w:rsid w:val="00974798"/>
    <w:rsid w:val="0097522A"/>
    <w:rsid w:val="00975B42"/>
    <w:rsid w:val="00975C0C"/>
    <w:rsid w:val="009764D3"/>
    <w:rsid w:val="00980F14"/>
    <w:rsid w:val="0098192E"/>
    <w:rsid w:val="00982266"/>
    <w:rsid w:val="0098259F"/>
    <w:rsid w:val="00982B39"/>
    <w:rsid w:val="00984031"/>
    <w:rsid w:val="009840C0"/>
    <w:rsid w:val="00984120"/>
    <w:rsid w:val="00985ABF"/>
    <w:rsid w:val="00985FC0"/>
    <w:rsid w:val="00986493"/>
    <w:rsid w:val="009865DF"/>
    <w:rsid w:val="00987A19"/>
    <w:rsid w:val="00987A93"/>
    <w:rsid w:val="00990FF0"/>
    <w:rsid w:val="00992CBC"/>
    <w:rsid w:val="00993311"/>
    <w:rsid w:val="00995627"/>
    <w:rsid w:val="00995C64"/>
    <w:rsid w:val="00996004"/>
    <w:rsid w:val="009975A2"/>
    <w:rsid w:val="009977B2"/>
    <w:rsid w:val="009A07E9"/>
    <w:rsid w:val="009A0B45"/>
    <w:rsid w:val="009A2917"/>
    <w:rsid w:val="009A2E1F"/>
    <w:rsid w:val="009A2EE5"/>
    <w:rsid w:val="009A49FE"/>
    <w:rsid w:val="009A5B2D"/>
    <w:rsid w:val="009A71BC"/>
    <w:rsid w:val="009A7ABE"/>
    <w:rsid w:val="009B1D34"/>
    <w:rsid w:val="009B2435"/>
    <w:rsid w:val="009B25A7"/>
    <w:rsid w:val="009B3735"/>
    <w:rsid w:val="009B376D"/>
    <w:rsid w:val="009B3836"/>
    <w:rsid w:val="009B51EF"/>
    <w:rsid w:val="009B54AD"/>
    <w:rsid w:val="009B6497"/>
    <w:rsid w:val="009B6D67"/>
    <w:rsid w:val="009B7F41"/>
    <w:rsid w:val="009C1144"/>
    <w:rsid w:val="009C1368"/>
    <w:rsid w:val="009C2A5E"/>
    <w:rsid w:val="009C2B34"/>
    <w:rsid w:val="009C3520"/>
    <w:rsid w:val="009C4DFC"/>
    <w:rsid w:val="009C569C"/>
    <w:rsid w:val="009C57A8"/>
    <w:rsid w:val="009C6A64"/>
    <w:rsid w:val="009D280C"/>
    <w:rsid w:val="009D2E3A"/>
    <w:rsid w:val="009D30AB"/>
    <w:rsid w:val="009D32C9"/>
    <w:rsid w:val="009D46F6"/>
    <w:rsid w:val="009D4CB9"/>
    <w:rsid w:val="009D4E01"/>
    <w:rsid w:val="009D5414"/>
    <w:rsid w:val="009D7C31"/>
    <w:rsid w:val="009E1602"/>
    <w:rsid w:val="009E1FD3"/>
    <w:rsid w:val="009E20EF"/>
    <w:rsid w:val="009E39F6"/>
    <w:rsid w:val="009E444A"/>
    <w:rsid w:val="009E48B9"/>
    <w:rsid w:val="009E4D11"/>
    <w:rsid w:val="009F04F4"/>
    <w:rsid w:val="009F2557"/>
    <w:rsid w:val="009F3197"/>
    <w:rsid w:val="009F33C2"/>
    <w:rsid w:val="009F3859"/>
    <w:rsid w:val="009F3CEF"/>
    <w:rsid w:val="009F3F80"/>
    <w:rsid w:val="009F44B9"/>
    <w:rsid w:val="009F4E77"/>
    <w:rsid w:val="009F67FC"/>
    <w:rsid w:val="00A001AE"/>
    <w:rsid w:val="00A00DF5"/>
    <w:rsid w:val="00A00F2A"/>
    <w:rsid w:val="00A01E1D"/>
    <w:rsid w:val="00A0271D"/>
    <w:rsid w:val="00A032C2"/>
    <w:rsid w:val="00A03AA6"/>
    <w:rsid w:val="00A043BC"/>
    <w:rsid w:val="00A04D65"/>
    <w:rsid w:val="00A04F08"/>
    <w:rsid w:val="00A0638C"/>
    <w:rsid w:val="00A07DD6"/>
    <w:rsid w:val="00A10432"/>
    <w:rsid w:val="00A10EDF"/>
    <w:rsid w:val="00A11497"/>
    <w:rsid w:val="00A12648"/>
    <w:rsid w:val="00A12C19"/>
    <w:rsid w:val="00A12ECF"/>
    <w:rsid w:val="00A13A06"/>
    <w:rsid w:val="00A13F7E"/>
    <w:rsid w:val="00A146CF"/>
    <w:rsid w:val="00A14D81"/>
    <w:rsid w:val="00A1559F"/>
    <w:rsid w:val="00A15669"/>
    <w:rsid w:val="00A1590C"/>
    <w:rsid w:val="00A16527"/>
    <w:rsid w:val="00A173DD"/>
    <w:rsid w:val="00A1758A"/>
    <w:rsid w:val="00A20088"/>
    <w:rsid w:val="00A21ABC"/>
    <w:rsid w:val="00A22484"/>
    <w:rsid w:val="00A22541"/>
    <w:rsid w:val="00A22D21"/>
    <w:rsid w:val="00A233A1"/>
    <w:rsid w:val="00A2435B"/>
    <w:rsid w:val="00A24DAA"/>
    <w:rsid w:val="00A26F11"/>
    <w:rsid w:val="00A275C5"/>
    <w:rsid w:val="00A30FB6"/>
    <w:rsid w:val="00A3163E"/>
    <w:rsid w:val="00A317F2"/>
    <w:rsid w:val="00A31B71"/>
    <w:rsid w:val="00A33390"/>
    <w:rsid w:val="00A3400F"/>
    <w:rsid w:val="00A36F4A"/>
    <w:rsid w:val="00A3779A"/>
    <w:rsid w:val="00A377D3"/>
    <w:rsid w:val="00A414EE"/>
    <w:rsid w:val="00A41749"/>
    <w:rsid w:val="00A42509"/>
    <w:rsid w:val="00A42BB5"/>
    <w:rsid w:val="00A45B63"/>
    <w:rsid w:val="00A468DD"/>
    <w:rsid w:val="00A46FD1"/>
    <w:rsid w:val="00A47FD4"/>
    <w:rsid w:val="00A50177"/>
    <w:rsid w:val="00A5115D"/>
    <w:rsid w:val="00A53574"/>
    <w:rsid w:val="00A554DF"/>
    <w:rsid w:val="00A558FC"/>
    <w:rsid w:val="00A55DC4"/>
    <w:rsid w:val="00A56437"/>
    <w:rsid w:val="00A57498"/>
    <w:rsid w:val="00A61877"/>
    <w:rsid w:val="00A628B3"/>
    <w:rsid w:val="00A62DED"/>
    <w:rsid w:val="00A638AB"/>
    <w:rsid w:val="00A63CB0"/>
    <w:rsid w:val="00A6441A"/>
    <w:rsid w:val="00A64684"/>
    <w:rsid w:val="00A65F60"/>
    <w:rsid w:val="00A66BB6"/>
    <w:rsid w:val="00A705B0"/>
    <w:rsid w:val="00A71552"/>
    <w:rsid w:val="00A72F22"/>
    <w:rsid w:val="00A736D3"/>
    <w:rsid w:val="00A73759"/>
    <w:rsid w:val="00A73BE3"/>
    <w:rsid w:val="00A752F7"/>
    <w:rsid w:val="00A75994"/>
    <w:rsid w:val="00A7599F"/>
    <w:rsid w:val="00A763AE"/>
    <w:rsid w:val="00A76912"/>
    <w:rsid w:val="00A770EE"/>
    <w:rsid w:val="00A77718"/>
    <w:rsid w:val="00A77B51"/>
    <w:rsid w:val="00A803ED"/>
    <w:rsid w:val="00A812C8"/>
    <w:rsid w:val="00A81676"/>
    <w:rsid w:val="00A81A99"/>
    <w:rsid w:val="00A826FF"/>
    <w:rsid w:val="00A82728"/>
    <w:rsid w:val="00A82B32"/>
    <w:rsid w:val="00A83220"/>
    <w:rsid w:val="00A8362C"/>
    <w:rsid w:val="00A83A8E"/>
    <w:rsid w:val="00A850F4"/>
    <w:rsid w:val="00A86B6B"/>
    <w:rsid w:val="00A86E74"/>
    <w:rsid w:val="00A8707E"/>
    <w:rsid w:val="00A87424"/>
    <w:rsid w:val="00A87D5A"/>
    <w:rsid w:val="00A9020F"/>
    <w:rsid w:val="00A90C55"/>
    <w:rsid w:val="00A92251"/>
    <w:rsid w:val="00A92EF3"/>
    <w:rsid w:val="00A939BE"/>
    <w:rsid w:val="00A93C8D"/>
    <w:rsid w:val="00A941E3"/>
    <w:rsid w:val="00A951C2"/>
    <w:rsid w:val="00A95BD6"/>
    <w:rsid w:val="00A96161"/>
    <w:rsid w:val="00A965FF"/>
    <w:rsid w:val="00A967FE"/>
    <w:rsid w:val="00A96CE3"/>
    <w:rsid w:val="00A97278"/>
    <w:rsid w:val="00A97F01"/>
    <w:rsid w:val="00AA02D2"/>
    <w:rsid w:val="00AA0ACE"/>
    <w:rsid w:val="00AA14AF"/>
    <w:rsid w:val="00AA25D1"/>
    <w:rsid w:val="00AA2992"/>
    <w:rsid w:val="00AA2F62"/>
    <w:rsid w:val="00AA2F63"/>
    <w:rsid w:val="00AA3B1C"/>
    <w:rsid w:val="00AA4EB4"/>
    <w:rsid w:val="00AA5090"/>
    <w:rsid w:val="00AA5C23"/>
    <w:rsid w:val="00AA642C"/>
    <w:rsid w:val="00AA6BE0"/>
    <w:rsid w:val="00AA7BA9"/>
    <w:rsid w:val="00AB005E"/>
    <w:rsid w:val="00AB0385"/>
    <w:rsid w:val="00AB0841"/>
    <w:rsid w:val="00AB0914"/>
    <w:rsid w:val="00AB1C49"/>
    <w:rsid w:val="00AB2261"/>
    <w:rsid w:val="00AB249D"/>
    <w:rsid w:val="00AB26F7"/>
    <w:rsid w:val="00AB2A84"/>
    <w:rsid w:val="00AB30F9"/>
    <w:rsid w:val="00AB3338"/>
    <w:rsid w:val="00AB3577"/>
    <w:rsid w:val="00AB49D0"/>
    <w:rsid w:val="00AB568B"/>
    <w:rsid w:val="00AB5A7E"/>
    <w:rsid w:val="00AB6575"/>
    <w:rsid w:val="00AB78CD"/>
    <w:rsid w:val="00AC0E8A"/>
    <w:rsid w:val="00AC283E"/>
    <w:rsid w:val="00AC319B"/>
    <w:rsid w:val="00AC335C"/>
    <w:rsid w:val="00AC3FC5"/>
    <w:rsid w:val="00AC4DA9"/>
    <w:rsid w:val="00AC4DC4"/>
    <w:rsid w:val="00AC5A1D"/>
    <w:rsid w:val="00AC5D91"/>
    <w:rsid w:val="00AC6703"/>
    <w:rsid w:val="00AC7279"/>
    <w:rsid w:val="00AC7994"/>
    <w:rsid w:val="00AD067D"/>
    <w:rsid w:val="00AD0BE3"/>
    <w:rsid w:val="00AD0F41"/>
    <w:rsid w:val="00AD1D4E"/>
    <w:rsid w:val="00AD2118"/>
    <w:rsid w:val="00AD22F7"/>
    <w:rsid w:val="00AD28B8"/>
    <w:rsid w:val="00AD35C8"/>
    <w:rsid w:val="00AD3C5A"/>
    <w:rsid w:val="00AD3F47"/>
    <w:rsid w:val="00AD4A8F"/>
    <w:rsid w:val="00AD5374"/>
    <w:rsid w:val="00AD619F"/>
    <w:rsid w:val="00AD7782"/>
    <w:rsid w:val="00AE0B18"/>
    <w:rsid w:val="00AE0FDD"/>
    <w:rsid w:val="00AE1728"/>
    <w:rsid w:val="00AE1E73"/>
    <w:rsid w:val="00AE273D"/>
    <w:rsid w:val="00AE3FC9"/>
    <w:rsid w:val="00AE5A2B"/>
    <w:rsid w:val="00AE61D8"/>
    <w:rsid w:val="00AE6293"/>
    <w:rsid w:val="00AE6BF0"/>
    <w:rsid w:val="00AE715A"/>
    <w:rsid w:val="00AE73C3"/>
    <w:rsid w:val="00AE7F0F"/>
    <w:rsid w:val="00AF04AA"/>
    <w:rsid w:val="00AF056B"/>
    <w:rsid w:val="00AF1694"/>
    <w:rsid w:val="00AF2A4F"/>
    <w:rsid w:val="00AF54D1"/>
    <w:rsid w:val="00AF5946"/>
    <w:rsid w:val="00AF5B5E"/>
    <w:rsid w:val="00AF650C"/>
    <w:rsid w:val="00B001D8"/>
    <w:rsid w:val="00B01864"/>
    <w:rsid w:val="00B01B9A"/>
    <w:rsid w:val="00B024B8"/>
    <w:rsid w:val="00B02C80"/>
    <w:rsid w:val="00B03B6C"/>
    <w:rsid w:val="00B03DE9"/>
    <w:rsid w:val="00B04434"/>
    <w:rsid w:val="00B04CC6"/>
    <w:rsid w:val="00B05274"/>
    <w:rsid w:val="00B05A89"/>
    <w:rsid w:val="00B06079"/>
    <w:rsid w:val="00B06A0C"/>
    <w:rsid w:val="00B06F28"/>
    <w:rsid w:val="00B07E4F"/>
    <w:rsid w:val="00B11191"/>
    <w:rsid w:val="00B11566"/>
    <w:rsid w:val="00B11FDB"/>
    <w:rsid w:val="00B142B7"/>
    <w:rsid w:val="00B14897"/>
    <w:rsid w:val="00B15503"/>
    <w:rsid w:val="00B161A7"/>
    <w:rsid w:val="00B16782"/>
    <w:rsid w:val="00B17483"/>
    <w:rsid w:val="00B17C17"/>
    <w:rsid w:val="00B203FA"/>
    <w:rsid w:val="00B21484"/>
    <w:rsid w:val="00B21568"/>
    <w:rsid w:val="00B21FB9"/>
    <w:rsid w:val="00B221D1"/>
    <w:rsid w:val="00B22DCA"/>
    <w:rsid w:val="00B269A1"/>
    <w:rsid w:val="00B26CD2"/>
    <w:rsid w:val="00B26EA8"/>
    <w:rsid w:val="00B27A8C"/>
    <w:rsid w:val="00B301CD"/>
    <w:rsid w:val="00B3264E"/>
    <w:rsid w:val="00B329F2"/>
    <w:rsid w:val="00B33F09"/>
    <w:rsid w:val="00B34827"/>
    <w:rsid w:val="00B364FF"/>
    <w:rsid w:val="00B366A4"/>
    <w:rsid w:val="00B3734C"/>
    <w:rsid w:val="00B37588"/>
    <w:rsid w:val="00B40C94"/>
    <w:rsid w:val="00B41A8C"/>
    <w:rsid w:val="00B41CCC"/>
    <w:rsid w:val="00B42072"/>
    <w:rsid w:val="00B42192"/>
    <w:rsid w:val="00B42EEF"/>
    <w:rsid w:val="00B44118"/>
    <w:rsid w:val="00B441E3"/>
    <w:rsid w:val="00B4534C"/>
    <w:rsid w:val="00B45B2D"/>
    <w:rsid w:val="00B46C72"/>
    <w:rsid w:val="00B47228"/>
    <w:rsid w:val="00B473F9"/>
    <w:rsid w:val="00B51038"/>
    <w:rsid w:val="00B511D0"/>
    <w:rsid w:val="00B51F7E"/>
    <w:rsid w:val="00B533CB"/>
    <w:rsid w:val="00B536F2"/>
    <w:rsid w:val="00B53D07"/>
    <w:rsid w:val="00B54408"/>
    <w:rsid w:val="00B548C5"/>
    <w:rsid w:val="00B548C8"/>
    <w:rsid w:val="00B549A3"/>
    <w:rsid w:val="00B54D59"/>
    <w:rsid w:val="00B552D6"/>
    <w:rsid w:val="00B553CA"/>
    <w:rsid w:val="00B556C4"/>
    <w:rsid w:val="00B55719"/>
    <w:rsid w:val="00B56DFF"/>
    <w:rsid w:val="00B57966"/>
    <w:rsid w:val="00B60A72"/>
    <w:rsid w:val="00B62162"/>
    <w:rsid w:val="00B62464"/>
    <w:rsid w:val="00B629E6"/>
    <w:rsid w:val="00B63FB7"/>
    <w:rsid w:val="00B645D4"/>
    <w:rsid w:val="00B6462D"/>
    <w:rsid w:val="00B64938"/>
    <w:rsid w:val="00B6526F"/>
    <w:rsid w:val="00B65856"/>
    <w:rsid w:val="00B65B69"/>
    <w:rsid w:val="00B65C33"/>
    <w:rsid w:val="00B667BF"/>
    <w:rsid w:val="00B66E5B"/>
    <w:rsid w:val="00B66EDA"/>
    <w:rsid w:val="00B67C02"/>
    <w:rsid w:val="00B70DB9"/>
    <w:rsid w:val="00B7164B"/>
    <w:rsid w:val="00B71A52"/>
    <w:rsid w:val="00B73D21"/>
    <w:rsid w:val="00B76FE7"/>
    <w:rsid w:val="00B802DC"/>
    <w:rsid w:val="00B81FFA"/>
    <w:rsid w:val="00B82B10"/>
    <w:rsid w:val="00B8346A"/>
    <w:rsid w:val="00B83A26"/>
    <w:rsid w:val="00B84155"/>
    <w:rsid w:val="00B8506A"/>
    <w:rsid w:val="00B85F91"/>
    <w:rsid w:val="00B85FAD"/>
    <w:rsid w:val="00B86402"/>
    <w:rsid w:val="00B86EBA"/>
    <w:rsid w:val="00B87054"/>
    <w:rsid w:val="00B91051"/>
    <w:rsid w:val="00B914B9"/>
    <w:rsid w:val="00B9265A"/>
    <w:rsid w:val="00B92D1B"/>
    <w:rsid w:val="00B93303"/>
    <w:rsid w:val="00B93EBE"/>
    <w:rsid w:val="00B940D1"/>
    <w:rsid w:val="00B941C8"/>
    <w:rsid w:val="00B94FF0"/>
    <w:rsid w:val="00B954E1"/>
    <w:rsid w:val="00B95C7E"/>
    <w:rsid w:val="00B97734"/>
    <w:rsid w:val="00B97916"/>
    <w:rsid w:val="00B97B2A"/>
    <w:rsid w:val="00B97F01"/>
    <w:rsid w:val="00BA2E75"/>
    <w:rsid w:val="00BA36F8"/>
    <w:rsid w:val="00BA61A8"/>
    <w:rsid w:val="00BA62A0"/>
    <w:rsid w:val="00BA7148"/>
    <w:rsid w:val="00BA748A"/>
    <w:rsid w:val="00BB0433"/>
    <w:rsid w:val="00BB17C3"/>
    <w:rsid w:val="00BB34CF"/>
    <w:rsid w:val="00BB41FB"/>
    <w:rsid w:val="00BB42DA"/>
    <w:rsid w:val="00BB4D03"/>
    <w:rsid w:val="00BB5FC7"/>
    <w:rsid w:val="00BB7F97"/>
    <w:rsid w:val="00BC005E"/>
    <w:rsid w:val="00BC0C20"/>
    <w:rsid w:val="00BC2537"/>
    <w:rsid w:val="00BC2729"/>
    <w:rsid w:val="00BC2859"/>
    <w:rsid w:val="00BC2FD7"/>
    <w:rsid w:val="00BC3DAB"/>
    <w:rsid w:val="00BC3EA0"/>
    <w:rsid w:val="00BC4EB5"/>
    <w:rsid w:val="00BC5133"/>
    <w:rsid w:val="00BC5B6E"/>
    <w:rsid w:val="00BC5D26"/>
    <w:rsid w:val="00BC6887"/>
    <w:rsid w:val="00BC7AD2"/>
    <w:rsid w:val="00BC7CCC"/>
    <w:rsid w:val="00BC7F02"/>
    <w:rsid w:val="00BC7F07"/>
    <w:rsid w:val="00BD015E"/>
    <w:rsid w:val="00BD02DF"/>
    <w:rsid w:val="00BD1832"/>
    <w:rsid w:val="00BD1897"/>
    <w:rsid w:val="00BD1C5A"/>
    <w:rsid w:val="00BD3771"/>
    <w:rsid w:val="00BD4ABB"/>
    <w:rsid w:val="00BD519A"/>
    <w:rsid w:val="00BD57A0"/>
    <w:rsid w:val="00BD6DEF"/>
    <w:rsid w:val="00BD74D7"/>
    <w:rsid w:val="00BE001B"/>
    <w:rsid w:val="00BE18A9"/>
    <w:rsid w:val="00BE2ED4"/>
    <w:rsid w:val="00BE387C"/>
    <w:rsid w:val="00BE3882"/>
    <w:rsid w:val="00BE4592"/>
    <w:rsid w:val="00BE4819"/>
    <w:rsid w:val="00BE4C48"/>
    <w:rsid w:val="00BE5C2E"/>
    <w:rsid w:val="00BE641A"/>
    <w:rsid w:val="00BE6A37"/>
    <w:rsid w:val="00BE6BC3"/>
    <w:rsid w:val="00BE7592"/>
    <w:rsid w:val="00BE7639"/>
    <w:rsid w:val="00BF0F03"/>
    <w:rsid w:val="00BF138D"/>
    <w:rsid w:val="00BF180A"/>
    <w:rsid w:val="00BF1C60"/>
    <w:rsid w:val="00BF2277"/>
    <w:rsid w:val="00BF2A06"/>
    <w:rsid w:val="00BF2D5E"/>
    <w:rsid w:val="00BF37E9"/>
    <w:rsid w:val="00BF40FB"/>
    <w:rsid w:val="00BF4E57"/>
    <w:rsid w:val="00BF5BCD"/>
    <w:rsid w:val="00BF5C67"/>
    <w:rsid w:val="00BF5FF1"/>
    <w:rsid w:val="00BF75ED"/>
    <w:rsid w:val="00C00D94"/>
    <w:rsid w:val="00C014E0"/>
    <w:rsid w:val="00C01DE5"/>
    <w:rsid w:val="00C0200B"/>
    <w:rsid w:val="00C04872"/>
    <w:rsid w:val="00C0499E"/>
    <w:rsid w:val="00C0505E"/>
    <w:rsid w:val="00C05303"/>
    <w:rsid w:val="00C058FC"/>
    <w:rsid w:val="00C0598D"/>
    <w:rsid w:val="00C07670"/>
    <w:rsid w:val="00C109D1"/>
    <w:rsid w:val="00C11F70"/>
    <w:rsid w:val="00C12B36"/>
    <w:rsid w:val="00C13BED"/>
    <w:rsid w:val="00C14350"/>
    <w:rsid w:val="00C14C95"/>
    <w:rsid w:val="00C15579"/>
    <w:rsid w:val="00C15C1B"/>
    <w:rsid w:val="00C15D0C"/>
    <w:rsid w:val="00C16130"/>
    <w:rsid w:val="00C16668"/>
    <w:rsid w:val="00C16C6D"/>
    <w:rsid w:val="00C1726C"/>
    <w:rsid w:val="00C1733F"/>
    <w:rsid w:val="00C202BA"/>
    <w:rsid w:val="00C20DAB"/>
    <w:rsid w:val="00C2115F"/>
    <w:rsid w:val="00C214B2"/>
    <w:rsid w:val="00C21A9E"/>
    <w:rsid w:val="00C2285B"/>
    <w:rsid w:val="00C22B9D"/>
    <w:rsid w:val="00C22D52"/>
    <w:rsid w:val="00C22FB0"/>
    <w:rsid w:val="00C23D7B"/>
    <w:rsid w:val="00C25D09"/>
    <w:rsid w:val="00C2698E"/>
    <w:rsid w:val="00C269B2"/>
    <w:rsid w:val="00C26A7E"/>
    <w:rsid w:val="00C26E73"/>
    <w:rsid w:val="00C27731"/>
    <w:rsid w:val="00C27E77"/>
    <w:rsid w:val="00C30268"/>
    <w:rsid w:val="00C318F3"/>
    <w:rsid w:val="00C3237E"/>
    <w:rsid w:val="00C3257D"/>
    <w:rsid w:val="00C3278F"/>
    <w:rsid w:val="00C32C0C"/>
    <w:rsid w:val="00C32F5F"/>
    <w:rsid w:val="00C3378E"/>
    <w:rsid w:val="00C343BA"/>
    <w:rsid w:val="00C3461E"/>
    <w:rsid w:val="00C35F0F"/>
    <w:rsid w:val="00C36A5D"/>
    <w:rsid w:val="00C3749B"/>
    <w:rsid w:val="00C376AF"/>
    <w:rsid w:val="00C3774E"/>
    <w:rsid w:val="00C4343D"/>
    <w:rsid w:val="00C4414A"/>
    <w:rsid w:val="00C447FE"/>
    <w:rsid w:val="00C459AD"/>
    <w:rsid w:val="00C45A05"/>
    <w:rsid w:val="00C45C89"/>
    <w:rsid w:val="00C45CBC"/>
    <w:rsid w:val="00C463A4"/>
    <w:rsid w:val="00C477DF"/>
    <w:rsid w:val="00C4796B"/>
    <w:rsid w:val="00C510E3"/>
    <w:rsid w:val="00C524E9"/>
    <w:rsid w:val="00C52D95"/>
    <w:rsid w:val="00C53A60"/>
    <w:rsid w:val="00C54AE5"/>
    <w:rsid w:val="00C55437"/>
    <w:rsid w:val="00C57987"/>
    <w:rsid w:val="00C606CF"/>
    <w:rsid w:val="00C60D31"/>
    <w:rsid w:val="00C61200"/>
    <w:rsid w:val="00C6138E"/>
    <w:rsid w:val="00C615AE"/>
    <w:rsid w:val="00C6206F"/>
    <w:rsid w:val="00C6348F"/>
    <w:rsid w:val="00C6395A"/>
    <w:rsid w:val="00C64982"/>
    <w:rsid w:val="00C65B12"/>
    <w:rsid w:val="00C65D98"/>
    <w:rsid w:val="00C65DEE"/>
    <w:rsid w:val="00C664CA"/>
    <w:rsid w:val="00C66BE7"/>
    <w:rsid w:val="00C7004C"/>
    <w:rsid w:val="00C705EF"/>
    <w:rsid w:val="00C72020"/>
    <w:rsid w:val="00C72F7A"/>
    <w:rsid w:val="00C73195"/>
    <w:rsid w:val="00C7435B"/>
    <w:rsid w:val="00C7445D"/>
    <w:rsid w:val="00C7525C"/>
    <w:rsid w:val="00C76958"/>
    <w:rsid w:val="00C76FE6"/>
    <w:rsid w:val="00C7761A"/>
    <w:rsid w:val="00C81188"/>
    <w:rsid w:val="00C81825"/>
    <w:rsid w:val="00C8218A"/>
    <w:rsid w:val="00C830F5"/>
    <w:rsid w:val="00C842C6"/>
    <w:rsid w:val="00C84B8F"/>
    <w:rsid w:val="00C861D8"/>
    <w:rsid w:val="00C866B2"/>
    <w:rsid w:val="00C8701E"/>
    <w:rsid w:val="00C904AA"/>
    <w:rsid w:val="00C90783"/>
    <w:rsid w:val="00C91623"/>
    <w:rsid w:val="00C92227"/>
    <w:rsid w:val="00C92465"/>
    <w:rsid w:val="00C92488"/>
    <w:rsid w:val="00C93CAD"/>
    <w:rsid w:val="00C94A7A"/>
    <w:rsid w:val="00C94AEC"/>
    <w:rsid w:val="00C9500E"/>
    <w:rsid w:val="00C9504E"/>
    <w:rsid w:val="00C95CEF"/>
    <w:rsid w:val="00C9676E"/>
    <w:rsid w:val="00CA1F22"/>
    <w:rsid w:val="00CA2308"/>
    <w:rsid w:val="00CA2C0A"/>
    <w:rsid w:val="00CA3227"/>
    <w:rsid w:val="00CA3983"/>
    <w:rsid w:val="00CA39EE"/>
    <w:rsid w:val="00CA4C1E"/>
    <w:rsid w:val="00CA54D5"/>
    <w:rsid w:val="00CA684A"/>
    <w:rsid w:val="00CA6C35"/>
    <w:rsid w:val="00CA7439"/>
    <w:rsid w:val="00CA7519"/>
    <w:rsid w:val="00CA79DA"/>
    <w:rsid w:val="00CA7BF5"/>
    <w:rsid w:val="00CB062A"/>
    <w:rsid w:val="00CB067E"/>
    <w:rsid w:val="00CB1B88"/>
    <w:rsid w:val="00CB2300"/>
    <w:rsid w:val="00CB26A3"/>
    <w:rsid w:val="00CB2EB3"/>
    <w:rsid w:val="00CB2F26"/>
    <w:rsid w:val="00CB397A"/>
    <w:rsid w:val="00CB4598"/>
    <w:rsid w:val="00CB4CF7"/>
    <w:rsid w:val="00CB5343"/>
    <w:rsid w:val="00CB54D1"/>
    <w:rsid w:val="00CB6220"/>
    <w:rsid w:val="00CB6F4C"/>
    <w:rsid w:val="00CB7BA2"/>
    <w:rsid w:val="00CC0738"/>
    <w:rsid w:val="00CC0F75"/>
    <w:rsid w:val="00CC1A58"/>
    <w:rsid w:val="00CC22D9"/>
    <w:rsid w:val="00CC2E73"/>
    <w:rsid w:val="00CC2F2A"/>
    <w:rsid w:val="00CC4BDC"/>
    <w:rsid w:val="00CC4D25"/>
    <w:rsid w:val="00CC520D"/>
    <w:rsid w:val="00CD1647"/>
    <w:rsid w:val="00CD212A"/>
    <w:rsid w:val="00CD2153"/>
    <w:rsid w:val="00CD3181"/>
    <w:rsid w:val="00CD337D"/>
    <w:rsid w:val="00CD33E3"/>
    <w:rsid w:val="00CD4A96"/>
    <w:rsid w:val="00CD52A5"/>
    <w:rsid w:val="00CE0894"/>
    <w:rsid w:val="00CE1536"/>
    <w:rsid w:val="00CE2E61"/>
    <w:rsid w:val="00CE2F83"/>
    <w:rsid w:val="00CE3366"/>
    <w:rsid w:val="00CE3CEE"/>
    <w:rsid w:val="00CE3EE6"/>
    <w:rsid w:val="00CE3F62"/>
    <w:rsid w:val="00CE68FE"/>
    <w:rsid w:val="00CE7A82"/>
    <w:rsid w:val="00CF0040"/>
    <w:rsid w:val="00CF1D4B"/>
    <w:rsid w:val="00CF3F49"/>
    <w:rsid w:val="00CF416C"/>
    <w:rsid w:val="00CF4A36"/>
    <w:rsid w:val="00CF5B2B"/>
    <w:rsid w:val="00CF5F5F"/>
    <w:rsid w:val="00CF7B17"/>
    <w:rsid w:val="00D006B0"/>
    <w:rsid w:val="00D019A1"/>
    <w:rsid w:val="00D036DA"/>
    <w:rsid w:val="00D03738"/>
    <w:rsid w:val="00D03920"/>
    <w:rsid w:val="00D0477F"/>
    <w:rsid w:val="00D06002"/>
    <w:rsid w:val="00D06B73"/>
    <w:rsid w:val="00D07411"/>
    <w:rsid w:val="00D076C5"/>
    <w:rsid w:val="00D11078"/>
    <w:rsid w:val="00D125B0"/>
    <w:rsid w:val="00D12D47"/>
    <w:rsid w:val="00D12E3A"/>
    <w:rsid w:val="00D149BB"/>
    <w:rsid w:val="00D1523B"/>
    <w:rsid w:val="00D15B9E"/>
    <w:rsid w:val="00D20139"/>
    <w:rsid w:val="00D205BA"/>
    <w:rsid w:val="00D21198"/>
    <w:rsid w:val="00D2124C"/>
    <w:rsid w:val="00D216C1"/>
    <w:rsid w:val="00D21C37"/>
    <w:rsid w:val="00D2330F"/>
    <w:rsid w:val="00D236B0"/>
    <w:rsid w:val="00D24167"/>
    <w:rsid w:val="00D2466B"/>
    <w:rsid w:val="00D24CBA"/>
    <w:rsid w:val="00D24DFB"/>
    <w:rsid w:val="00D25BA0"/>
    <w:rsid w:val="00D264BA"/>
    <w:rsid w:val="00D300E8"/>
    <w:rsid w:val="00D306EB"/>
    <w:rsid w:val="00D308E4"/>
    <w:rsid w:val="00D30F13"/>
    <w:rsid w:val="00D310CF"/>
    <w:rsid w:val="00D320F4"/>
    <w:rsid w:val="00D347A5"/>
    <w:rsid w:val="00D34C2F"/>
    <w:rsid w:val="00D34C83"/>
    <w:rsid w:val="00D362F5"/>
    <w:rsid w:val="00D36E9D"/>
    <w:rsid w:val="00D37199"/>
    <w:rsid w:val="00D3790B"/>
    <w:rsid w:val="00D37C33"/>
    <w:rsid w:val="00D42030"/>
    <w:rsid w:val="00D421BA"/>
    <w:rsid w:val="00D42F4D"/>
    <w:rsid w:val="00D436C2"/>
    <w:rsid w:val="00D4392D"/>
    <w:rsid w:val="00D43BBA"/>
    <w:rsid w:val="00D44C27"/>
    <w:rsid w:val="00D458E2"/>
    <w:rsid w:val="00D46B0E"/>
    <w:rsid w:val="00D46DBF"/>
    <w:rsid w:val="00D470FF"/>
    <w:rsid w:val="00D4762A"/>
    <w:rsid w:val="00D47D91"/>
    <w:rsid w:val="00D47E5B"/>
    <w:rsid w:val="00D47FD8"/>
    <w:rsid w:val="00D502DC"/>
    <w:rsid w:val="00D5049E"/>
    <w:rsid w:val="00D50982"/>
    <w:rsid w:val="00D5112A"/>
    <w:rsid w:val="00D51325"/>
    <w:rsid w:val="00D5181E"/>
    <w:rsid w:val="00D522CB"/>
    <w:rsid w:val="00D52463"/>
    <w:rsid w:val="00D525B9"/>
    <w:rsid w:val="00D529AA"/>
    <w:rsid w:val="00D53359"/>
    <w:rsid w:val="00D534D3"/>
    <w:rsid w:val="00D535DE"/>
    <w:rsid w:val="00D53ECD"/>
    <w:rsid w:val="00D540BC"/>
    <w:rsid w:val="00D54674"/>
    <w:rsid w:val="00D56D3C"/>
    <w:rsid w:val="00D573C1"/>
    <w:rsid w:val="00D57471"/>
    <w:rsid w:val="00D57651"/>
    <w:rsid w:val="00D603E3"/>
    <w:rsid w:val="00D61ED0"/>
    <w:rsid w:val="00D631A5"/>
    <w:rsid w:val="00D6368A"/>
    <w:rsid w:val="00D63923"/>
    <w:rsid w:val="00D645E8"/>
    <w:rsid w:val="00D64770"/>
    <w:rsid w:val="00D64D44"/>
    <w:rsid w:val="00D659FB"/>
    <w:rsid w:val="00D66930"/>
    <w:rsid w:val="00D707D1"/>
    <w:rsid w:val="00D70D74"/>
    <w:rsid w:val="00D714F8"/>
    <w:rsid w:val="00D71869"/>
    <w:rsid w:val="00D71AC1"/>
    <w:rsid w:val="00D72162"/>
    <w:rsid w:val="00D7295A"/>
    <w:rsid w:val="00D72A2D"/>
    <w:rsid w:val="00D731A6"/>
    <w:rsid w:val="00D735A8"/>
    <w:rsid w:val="00D737CA"/>
    <w:rsid w:val="00D745ED"/>
    <w:rsid w:val="00D7492B"/>
    <w:rsid w:val="00D7553C"/>
    <w:rsid w:val="00D766BE"/>
    <w:rsid w:val="00D7696C"/>
    <w:rsid w:val="00D773F5"/>
    <w:rsid w:val="00D8037B"/>
    <w:rsid w:val="00D80C26"/>
    <w:rsid w:val="00D8152D"/>
    <w:rsid w:val="00D82B34"/>
    <w:rsid w:val="00D84E1C"/>
    <w:rsid w:val="00D850EA"/>
    <w:rsid w:val="00D85760"/>
    <w:rsid w:val="00D8578F"/>
    <w:rsid w:val="00D87645"/>
    <w:rsid w:val="00D87B4F"/>
    <w:rsid w:val="00D901BC"/>
    <w:rsid w:val="00D907AD"/>
    <w:rsid w:val="00D90CA2"/>
    <w:rsid w:val="00D911A4"/>
    <w:rsid w:val="00D91C2C"/>
    <w:rsid w:val="00D920CC"/>
    <w:rsid w:val="00D928A1"/>
    <w:rsid w:val="00D929EB"/>
    <w:rsid w:val="00D92AB0"/>
    <w:rsid w:val="00D93244"/>
    <w:rsid w:val="00D94D04"/>
    <w:rsid w:val="00D9534D"/>
    <w:rsid w:val="00DA072B"/>
    <w:rsid w:val="00DA0AF4"/>
    <w:rsid w:val="00DA1FAB"/>
    <w:rsid w:val="00DA282A"/>
    <w:rsid w:val="00DA2836"/>
    <w:rsid w:val="00DA3AB3"/>
    <w:rsid w:val="00DA3F76"/>
    <w:rsid w:val="00DA40A0"/>
    <w:rsid w:val="00DA5228"/>
    <w:rsid w:val="00DA5568"/>
    <w:rsid w:val="00DA75F6"/>
    <w:rsid w:val="00DA7FB3"/>
    <w:rsid w:val="00DB0260"/>
    <w:rsid w:val="00DB0802"/>
    <w:rsid w:val="00DB0D17"/>
    <w:rsid w:val="00DB1EF1"/>
    <w:rsid w:val="00DB2216"/>
    <w:rsid w:val="00DB24CC"/>
    <w:rsid w:val="00DB2778"/>
    <w:rsid w:val="00DB394A"/>
    <w:rsid w:val="00DB4AA3"/>
    <w:rsid w:val="00DB7188"/>
    <w:rsid w:val="00DB7FE7"/>
    <w:rsid w:val="00DC0EC1"/>
    <w:rsid w:val="00DC10BE"/>
    <w:rsid w:val="00DC2EBF"/>
    <w:rsid w:val="00DC31E7"/>
    <w:rsid w:val="00DC464D"/>
    <w:rsid w:val="00DC48D2"/>
    <w:rsid w:val="00DC4A02"/>
    <w:rsid w:val="00DC5367"/>
    <w:rsid w:val="00DC5C7B"/>
    <w:rsid w:val="00DC612E"/>
    <w:rsid w:val="00DC6C79"/>
    <w:rsid w:val="00DC7CE8"/>
    <w:rsid w:val="00DC7F8C"/>
    <w:rsid w:val="00DD0E89"/>
    <w:rsid w:val="00DD1E7E"/>
    <w:rsid w:val="00DD2085"/>
    <w:rsid w:val="00DD372C"/>
    <w:rsid w:val="00DD3E9A"/>
    <w:rsid w:val="00DD48D7"/>
    <w:rsid w:val="00DD4B15"/>
    <w:rsid w:val="00DD51DE"/>
    <w:rsid w:val="00DD54A3"/>
    <w:rsid w:val="00DD646A"/>
    <w:rsid w:val="00DD6812"/>
    <w:rsid w:val="00DD7DB0"/>
    <w:rsid w:val="00DE105C"/>
    <w:rsid w:val="00DE1555"/>
    <w:rsid w:val="00DE1A56"/>
    <w:rsid w:val="00DE2F05"/>
    <w:rsid w:val="00DE3EB3"/>
    <w:rsid w:val="00DE4AE5"/>
    <w:rsid w:val="00DE5C1E"/>
    <w:rsid w:val="00DE7AF4"/>
    <w:rsid w:val="00DF0757"/>
    <w:rsid w:val="00DF0D40"/>
    <w:rsid w:val="00DF189F"/>
    <w:rsid w:val="00DF1A07"/>
    <w:rsid w:val="00DF21DC"/>
    <w:rsid w:val="00DF2EDC"/>
    <w:rsid w:val="00DF3354"/>
    <w:rsid w:val="00DF338D"/>
    <w:rsid w:val="00DF518F"/>
    <w:rsid w:val="00DF7A2E"/>
    <w:rsid w:val="00DF7F25"/>
    <w:rsid w:val="00E00399"/>
    <w:rsid w:val="00E00906"/>
    <w:rsid w:val="00E037C8"/>
    <w:rsid w:val="00E04473"/>
    <w:rsid w:val="00E04A25"/>
    <w:rsid w:val="00E059A7"/>
    <w:rsid w:val="00E05C95"/>
    <w:rsid w:val="00E05EC3"/>
    <w:rsid w:val="00E06D7B"/>
    <w:rsid w:val="00E06F05"/>
    <w:rsid w:val="00E075CD"/>
    <w:rsid w:val="00E07D75"/>
    <w:rsid w:val="00E10892"/>
    <w:rsid w:val="00E10E6E"/>
    <w:rsid w:val="00E11A31"/>
    <w:rsid w:val="00E1204B"/>
    <w:rsid w:val="00E12B4C"/>
    <w:rsid w:val="00E12E2E"/>
    <w:rsid w:val="00E1326B"/>
    <w:rsid w:val="00E13311"/>
    <w:rsid w:val="00E1397D"/>
    <w:rsid w:val="00E14995"/>
    <w:rsid w:val="00E14EA2"/>
    <w:rsid w:val="00E14FFE"/>
    <w:rsid w:val="00E16510"/>
    <w:rsid w:val="00E2055C"/>
    <w:rsid w:val="00E21EB5"/>
    <w:rsid w:val="00E22E76"/>
    <w:rsid w:val="00E2382D"/>
    <w:rsid w:val="00E24F3D"/>
    <w:rsid w:val="00E25376"/>
    <w:rsid w:val="00E2556E"/>
    <w:rsid w:val="00E25DA9"/>
    <w:rsid w:val="00E25F4E"/>
    <w:rsid w:val="00E2696B"/>
    <w:rsid w:val="00E27DA7"/>
    <w:rsid w:val="00E27DE9"/>
    <w:rsid w:val="00E309A0"/>
    <w:rsid w:val="00E30C95"/>
    <w:rsid w:val="00E316F4"/>
    <w:rsid w:val="00E31BA1"/>
    <w:rsid w:val="00E31BE9"/>
    <w:rsid w:val="00E31F90"/>
    <w:rsid w:val="00E33B5D"/>
    <w:rsid w:val="00E34A7A"/>
    <w:rsid w:val="00E34E84"/>
    <w:rsid w:val="00E35089"/>
    <w:rsid w:val="00E37F77"/>
    <w:rsid w:val="00E40621"/>
    <w:rsid w:val="00E4163B"/>
    <w:rsid w:val="00E41B9D"/>
    <w:rsid w:val="00E41EFF"/>
    <w:rsid w:val="00E4296E"/>
    <w:rsid w:val="00E42A2C"/>
    <w:rsid w:val="00E42ADC"/>
    <w:rsid w:val="00E43DB5"/>
    <w:rsid w:val="00E445F2"/>
    <w:rsid w:val="00E450B4"/>
    <w:rsid w:val="00E454EB"/>
    <w:rsid w:val="00E455C5"/>
    <w:rsid w:val="00E45D2B"/>
    <w:rsid w:val="00E462B1"/>
    <w:rsid w:val="00E46A1F"/>
    <w:rsid w:val="00E47FD3"/>
    <w:rsid w:val="00E501F0"/>
    <w:rsid w:val="00E50A8C"/>
    <w:rsid w:val="00E517FC"/>
    <w:rsid w:val="00E51EEF"/>
    <w:rsid w:val="00E5233E"/>
    <w:rsid w:val="00E52F97"/>
    <w:rsid w:val="00E5306F"/>
    <w:rsid w:val="00E53A76"/>
    <w:rsid w:val="00E53C5A"/>
    <w:rsid w:val="00E53F00"/>
    <w:rsid w:val="00E54537"/>
    <w:rsid w:val="00E54724"/>
    <w:rsid w:val="00E54CCF"/>
    <w:rsid w:val="00E55562"/>
    <w:rsid w:val="00E55A4F"/>
    <w:rsid w:val="00E560CE"/>
    <w:rsid w:val="00E575F7"/>
    <w:rsid w:val="00E57835"/>
    <w:rsid w:val="00E604BC"/>
    <w:rsid w:val="00E60B47"/>
    <w:rsid w:val="00E60D30"/>
    <w:rsid w:val="00E6122A"/>
    <w:rsid w:val="00E6172B"/>
    <w:rsid w:val="00E61FDF"/>
    <w:rsid w:val="00E62E04"/>
    <w:rsid w:val="00E63DDA"/>
    <w:rsid w:val="00E64999"/>
    <w:rsid w:val="00E64E40"/>
    <w:rsid w:val="00E65F08"/>
    <w:rsid w:val="00E67CB9"/>
    <w:rsid w:val="00E67F4A"/>
    <w:rsid w:val="00E7176F"/>
    <w:rsid w:val="00E731D1"/>
    <w:rsid w:val="00E74188"/>
    <w:rsid w:val="00E75F83"/>
    <w:rsid w:val="00E7621A"/>
    <w:rsid w:val="00E7656B"/>
    <w:rsid w:val="00E769FA"/>
    <w:rsid w:val="00E77C63"/>
    <w:rsid w:val="00E80EC9"/>
    <w:rsid w:val="00E815A6"/>
    <w:rsid w:val="00E817BD"/>
    <w:rsid w:val="00E8268F"/>
    <w:rsid w:val="00E82A2B"/>
    <w:rsid w:val="00E82E61"/>
    <w:rsid w:val="00E83621"/>
    <w:rsid w:val="00E8385E"/>
    <w:rsid w:val="00E838A1"/>
    <w:rsid w:val="00E84109"/>
    <w:rsid w:val="00E853A9"/>
    <w:rsid w:val="00E85A37"/>
    <w:rsid w:val="00E8685F"/>
    <w:rsid w:val="00E904A5"/>
    <w:rsid w:val="00E90D9E"/>
    <w:rsid w:val="00E91F91"/>
    <w:rsid w:val="00E9263F"/>
    <w:rsid w:val="00E92681"/>
    <w:rsid w:val="00E93A9A"/>
    <w:rsid w:val="00E93E47"/>
    <w:rsid w:val="00E943CE"/>
    <w:rsid w:val="00E95C25"/>
    <w:rsid w:val="00E95C62"/>
    <w:rsid w:val="00E97D6E"/>
    <w:rsid w:val="00EA10F8"/>
    <w:rsid w:val="00EA22FD"/>
    <w:rsid w:val="00EA26C8"/>
    <w:rsid w:val="00EA3227"/>
    <w:rsid w:val="00EA3497"/>
    <w:rsid w:val="00EA51A7"/>
    <w:rsid w:val="00EA7F5A"/>
    <w:rsid w:val="00EA7FBB"/>
    <w:rsid w:val="00EB0815"/>
    <w:rsid w:val="00EB1B1A"/>
    <w:rsid w:val="00EB2E69"/>
    <w:rsid w:val="00EB3EDA"/>
    <w:rsid w:val="00EB403F"/>
    <w:rsid w:val="00EB5FBE"/>
    <w:rsid w:val="00EB6505"/>
    <w:rsid w:val="00EB720F"/>
    <w:rsid w:val="00EB7324"/>
    <w:rsid w:val="00EB777F"/>
    <w:rsid w:val="00EC1208"/>
    <w:rsid w:val="00EC122B"/>
    <w:rsid w:val="00EC291F"/>
    <w:rsid w:val="00EC2D35"/>
    <w:rsid w:val="00EC2FA9"/>
    <w:rsid w:val="00EC481A"/>
    <w:rsid w:val="00EC4E49"/>
    <w:rsid w:val="00EC583B"/>
    <w:rsid w:val="00EC5891"/>
    <w:rsid w:val="00EC5E74"/>
    <w:rsid w:val="00EC6CFF"/>
    <w:rsid w:val="00EC74A5"/>
    <w:rsid w:val="00EC760D"/>
    <w:rsid w:val="00ED04FA"/>
    <w:rsid w:val="00ED0D4D"/>
    <w:rsid w:val="00ED15BA"/>
    <w:rsid w:val="00ED182C"/>
    <w:rsid w:val="00ED1D38"/>
    <w:rsid w:val="00ED1FD3"/>
    <w:rsid w:val="00ED210E"/>
    <w:rsid w:val="00ED4C56"/>
    <w:rsid w:val="00ED4F57"/>
    <w:rsid w:val="00ED5B25"/>
    <w:rsid w:val="00ED6E94"/>
    <w:rsid w:val="00EE0722"/>
    <w:rsid w:val="00EE0FA0"/>
    <w:rsid w:val="00EE0FC4"/>
    <w:rsid w:val="00EE1FED"/>
    <w:rsid w:val="00EE3868"/>
    <w:rsid w:val="00EE45F3"/>
    <w:rsid w:val="00EE4B5D"/>
    <w:rsid w:val="00EE5079"/>
    <w:rsid w:val="00EE5BD9"/>
    <w:rsid w:val="00EE5CA9"/>
    <w:rsid w:val="00EE64C4"/>
    <w:rsid w:val="00EE64F2"/>
    <w:rsid w:val="00EE6C72"/>
    <w:rsid w:val="00EE78A3"/>
    <w:rsid w:val="00EF02FF"/>
    <w:rsid w:val="00EF09DF"/>
    <w:rsid w:val="00EF1069"/>
    <w:rsid w:val="00EF1C12"/>
    <w:rsid w:val="00EF266B"/>
    <w:rsid w:val="00EF340C"/>
    <w:rsid w:val="00EF54E6"/>
    <w:rsid w:val="00EF59B2"/>
    <w:rsid w:val="00EF5A61"/>
    <w:rsid w:val="00EF5AA1"/>
    <w:rsid w:val="00EF7BC5"/>
    <w:rsid w:val="00F00533"/>
    <w:rsid w:val="00F01EDB"/>
    <w:rsid w:val="00F01FDA"/>
    <w:rsid w:val="00F0359A"/>
    <w:rsid w:val="00F03A1A"/>
    <w:rsid w:val="00F0435B"/>
    <w:rsid w:val="00F04EE6"/>
    <w:rsid w:val="00F051C3"/>
    <w:rsid w:val="00F0610D"/>
    <w:rsid w:val="00F07744"/>
    <w:rsid w:val="00F07976"/>
    <w:rsid w:val="00F10D4A"/>
    <w:rsid w:val="00F10D4E"/>
    <w:rsid w:val="00F11967"/>
    <w:rsid w:val="00F11CAB"/>
    <w:rsid w:val="00F12D05"/>
    <w:rsid w:val="00F12DC3"/>
    <w:rsid w:val="00F13B16"/>
    <w:rsid w:val="00F13EE9"/>
    <w:rsid w:val="00F13F8E"/>
    <w:rsid w:val="00F140A3"/>
    <w:rsid w:val="00F14517"/>
    <w:rsid w:val="00F14816"/>
    <w:rsid w:val="00F148FA"/>
    <w:rsid w:val="00F1491E"/>
    <w:rsid w:val="00F14D3A"/>
    <w:rsid w:val="00F152D1"/>
    <w:rsid w:val="00F16BA2"/>
    <w:rsid w:val="00F17229"/>
    <w:rsid w:val="00F17313"/>
    <w:rsid w:val="00F17AA9"/>
    <w:rsid w:val="00F2082D"/>
    <w:rsid w:val="00F209BA"/>
    <w:rsid w:val="00F20B09"/>
    <w:rsid w:val="00F20BCE"/>
    <w:rsid w:val="00F21CDC"/>
    <w:rsid w:val="00F22055"/>
    <w:rsid w:val="00F237E9"/>
    <w:rsid w:val="00F2403F"/>
    <w:rsid w:val="00F24E78"/>
    <w:rsid w:val="00F265B3"/>
    <w:rsid w:val="00F26C3B"/>
    <w:rsid w:val="00F27F18"/>
    <w:rsid w:val="00F30628"/>
    <w:rsid w:val="00F31846"/>
    <w:rsid w:val="00F31A34"/>
    <w:rsid w:val="00F31BBC"/>
    <w:rsid w:val="00F3255E"/>
    <w:rsid w:val="00F3258B"/>
    <w:rsid w:val="00F3281F"/>
    <w:rsid w:val="00F334E0"/>
    <w:rsid w:val="00F34019"/>
    <w:rsid w:val="00F36207"/>
    <w:rsid w:val="00F365F9"/>
    <w:rsid w:val="00F3707F"/>
    <w:rsid w:val="00F373C0"/>
    <w:rsid w:val="00F379DE"/>
    <w:rsid w:val="00F37D11"/>
    <w:rsid w:val="00F401DD"/>
    <w:rsid w:val="00F40205"/>
    <w:rsid w:val="00F420E5"/>
    <w:rsid w:val="00F43B4E"/>
    <w:rsid w:val="00F44372"/>
    <w:rsid w:val="00F44443"/>
    <w:rsid w:val="00F44590"/>
    <w:rsid w:val="00F460CA"/>
    <w:rsid w:val="00F46497"/>
    <w:rsid w:val="00F51D6B"/>
    <w:rsid w:val="00F528E5"/>
    <w:rsid w:val="00F52BBD"/>
    <w:rsid w:val="00F531A0"/>
    <w:rsid w:val="00F535BB"/>
    <w:rsid w:val="00F5423D"/>
    <w:rsid w:val="00F54DD6"/>
    <w:rsid w:val="00F550B6"/>
    <w:rsid w:val="00F55E88"/>
    <w:rsid w:val="00F5630B"/>
    <w:rsid w:val="00F567EB"/>
    <w:rsid w:val="00F61A5A"/>
    <w:rsid w:val="00F61F5B"/>
    <w:rsid w:val="00F61F94"/>
    <w:rsid w:val="00F62226"/>
    <w:rsid w:val="00F62B9B"/>
    <w:rsid w:val="00F63159"/>
    <w:rsid w:val="00F63247"/>
    <w:rsid w:val="00F637C6"/>
    <w:rsid w:val="00F63D61"/>
    <w:rsid w:val="00F64791"/>
    <w:rsid w:val="00F64BC3"/>
    <w:rsid w:val="00F65A3E"/>
    <w:rsid w:val="00F673B8"/>
    <w:rsid w:val="00F722EA"/>
    <w:rsid w:val="00F72D5A"/>
    <w:rsid w:val="00F72E45"/>
    <w:rsid w:val="00F73B40"/>
    <w:rsid w:val="00F73E33"/>
    <w:rsid w:val="00F74C7F"/>
    <w:rsid w:val="00F750EA"/>
    <w:rsid w:val="00F76AFC"/>
    <w:rsid w:val="00F816C8"/>
    <w:rsid w:val="00F823A0"/>
    <w:rsid w:val="00F82EBD"/>
    <w:rsid w:val="00F836E1"/>
    <w:rsid w:val="00F841AE"/>
    <w:rsid w:val="00F84431"/>
    <w:rsid w:val="00F85417"/>
    <w:rsid w:val="00F859BE"/>
    <w:rsid w:val="00F874A2"/>
    <w:rsid w:val="00F874FB"/>
    <w:rsid w:val="00F87544"/>
    <w:rsid w:val="00F8794C"/>
    <w:rsid w:val="00F87F9E"/>
    <w:rsid w:val="00F9027A"/>
    <w:rsid w:val="00F9068B"/>
    <w:rsid w:val="00F90B77"/>
    <w:rsid w:val="00F90EA7"/>
    <w:rsid w:val="00F90F35"/>
    <w:rsid w:val="00F91179"/>
    <w:rsid w:val="00F91C3B"/>
    <w:rsid w:val="00F91E2F"/>
    <w:rsid w:val="00F921E5"/>
    <w:rsid w:val="00F9295E"/>
    <w:rsid w:val="00F92B1E"/>
    <w:rsid w:val="00F92BE0"/>
    <w:rsid w:val="00F92E21"/>
    <w:rsid w:val="00F932B4"/>
    <w:rsid w:val="00F934B2"/>
    <w:rsid w:val="00F93CAB"/>
    <w:rsid w:val="00F93DB3"/>
    <w:rsid w:val="00F93E96"/>
    <w:rsid w:val="00F9416A"/>
    <w:rsid w:val="00F9463F"/>
    <w:rsid w:val="00F95488"/>
    <w:rsid w:val="00F95E71"/>
    <w:rsid w:val="00F963D2"/>
    <w:rsid w:val="00F96B05"/>
    <w:rsid w:val="00FA0334"/>
    <w:rsid w:val="00FA1E74"/>
    <w:rsid w:val="00FA371B"/>
    <w:rsid w:val="00FA42EC"/>
    <w:rsid w:val="00FA4D83"/>
    <w:rsid w:val="00FA51B8"/>
    <w:rsid w:val="00FA5898"/>
    <w:rsid w:val="00FA5C70"/>
    <w:rsid w:val="00FA5EC0"/>
    <w:rsid w:val="00FA69D3"/>
    <w:rsid w:val="00FA74FC"/>
    <w:rsid w:val="00FA7B82"/>
    <w:rsid w:val="00FA7D3E"/>
    <w:rsid w:val="00FB11D4"/>
    <w:rsid w:val="00FB1B2B"/>
    <w:rsid w:val="00FB39C5"/>
    <w:rsid w:val="00FB4279"/>
    <w:rsid w:val="00FB47CA"/>
    <w:rsid w:val="00FB5897"/>
    <w:rsid w:val="00FB5BC4"/>
    <w:rsid w:val="00FB62E6"/>
    <w:rsid w:val="00FB68B8"/>
    <w:rsid w:val="00FB7F1C"/>
    <w:rsid w:val="00FC2324"/>
    <w:rsid w:val="00FC2A2E"/>
    <w:rsid w:val="00FC49B9"/>
    <w:rsid w:val="00FC62F0"/>
    <w:rsid w:val="00FC63BD"/>
    <w:rsid w:val="00FC7511"/>
    <w:rsid w:val="00FC75FE"/>
    <w:rsid w:val="00FC7FA5"/>
    <w:rsid w:val="00FD02D4"/>
    <w:rsid w:val="00FD0E1C"/>
    <w:rsid w:val="00FD1E95"/>
    <w:rsid w:val="00FD287C"/>
    <w:rsid w:val="00FD3ED9"/>
    <w:rsid w:val="00FD5F24"/>
    <w:rsid w:val="00FD694D"/>
    <w:rsid w:val="00FD7A6C"/>
    <w:rsid w:val="00FE0526"/>
    <w:rsid w:val="00FE174A"/>
    <w:rsid w:val="00FE2CF6"/>
    <w:rsid w:val="00FE3546"/>
    <w:rsid w:val="00FE49DD"/>
    <w:rsid w:val="00FE5D92"/>
    <w:rsid w:val="00FE6BC9"/>
    <w:rsid w:val="00FE7075"/>
    <w:rsid w:val="00FE717E"/>
    <w:rsid w:val="00FE7424"/>
    <w:rsid w:val="00FE755B"/>
    <w:rsid w:val="00FE7D50"/>
    <w:rsid w:val="00FF0DEC"/>
    <w:rsid w:val="00FF0E42"/>
    <w:rsid w:val="00FF1F25"/>
    <w:rsid w:val="00FF262D"/>
    <w:rsid w:val="00FF3F48"/>
    <w:rsid w:val="00FF42EB"/>
    <w:rsid w:val="00FF4BD0"/>
    <w:rsid w:val="00FF65FD"/>
    <w:rsid w:val="00FF6629"/>
    <w:rsid w:val="00FF66E1"/>
    <w:rsid w:val="00FF7371"/>
    <w:rsid w:val="033D0758"/>
    <w:rsid w:val="05280867"/>
    <w:rsid w:val="05CF6154"/>
    <w:rsid w:val="06F63519"/>
    <w:rsid w:val="12595B6C"/>
    <w:rsid w:val="13CA32F9"/>
    <w:rsid w:val="15B236A4"/>
    <w:rsid w:val="15CC3EB5"/>
    <w:rsid w:val="17185103"/>
    <w:rsid w:val="18A742E3"/>
    <w:rsid w:val="1921084C"/>
    <w:rsid w:val="1AA12483"/>
    <w:rsid w:val="1C181817"/>
    <w:rsid w:val="1EB545CC"/>
    <w:rsid w:val="2403786D"/>
    <w:rsid w:val="2BFA10D4"/>
    <w:rsid w:val="2C3F2E90"/>
    <w:rsid w:val="2C4D79B2"/>
    <w:rsid w:val="32737E45"/>
    <w:rsid w:val="338E2C71"/>
    <w:rsid w:val="34910B82"/>
    <w:rsid w:val="3B447057"/>
    <w:rsid w:val="3DBA37B6"/>
    <w:rsid w:val="458A0ADC"/>
    <w:rsid w:val="4A0D1150"/>
    <w:rsid w:val="514F5868"/>
    <w:rsid w:val="51E55DD0"/>
    <w:rsid w:val="54670043"/>
    <w:rsid w:val="56D37FC0"/>
    <w:rsid w:val="59B045C3"/>
    <w:rsid w:val="5FEA3897"/>
    <w:rsid w:val="60152137"/>
    <w:rsid w:val="60955A6D"/>
    <w:rsid w:val="611563CD"/>
    <w:rsid w:val="6361275D"/>
    <w:rsid w:val="669D2BF2"/>
    <w:rsid w:val="670253FC"/>
    <w:rsid w:val="6D153573"/>
    <w:rsid w:val="6ED26D34"/>
    <w:rsid w:val="72521175"/>
    <w:rsid w:val="727047A0"/>
    <w:rsid w:val="73670EF3"/>
    <w:rsid w:val="74D00C99"/>
    <w:rsid w:val="78C0585A"/>
    <w:rsid w:val="7ABB64B0"/>
    <w:rsid w:val="7F68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oNotEmbedSmartTags/>
  <w:decimalSymbol w:val="."/>
  <w:listSeparator w:val=","/>
  <w14:docId w14:val="0C3AB505"/>
  <w15:docId w15:val="{E7D9F9BF-1B29-4B70-A6D3-DBBB3E36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theme="minorHAnsi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13FF1"/>
    <w:pPr>
      <w:widowControl w:val="0"/>
      <w:adjustRightInd w:val="0"/>
      <w:spacing w:before="60" w:after="60"/>
      <w:jc w:val="both"/>
      <w:textAlignment w:val="baseline"/>
    </w:pPr>
  </w:style>
  <w:style w:type="paragraph" w:styleId="1">
    <w:name w:val="heading 1"/>
    <w:basedOn w:val="a0"/>
    <w:next w:val="a0"/>
    <w:autoRedefine/>
    <w:qFormat/>
    <w:rsid w:val="006433C5"/>
    <w:pPr>
      <w:keepNext/>
      <w:pageBreakBefore/>
      <w:numPr>
        <w:numId w:val="1"/>
      </w:numPr>
      <w:tabs>
        <w:tab w:val="left" w:pos="432"/>
      </w:tabs>
      <w:spacing w:before="240" w:after="120"/>
      <w:ind w:left="431" w:hanging="431"/>
      <w:outlineLvl w:val="0"/>
    </w:pPr>
    <w:rPr>
      <w:b/>
      <w:bCs/>
      <w:kern w:val="52"/>
      <w:sz w:val="28"/>
      <w:szCs w:val="28"/>
      <w:lang w:val="en-GB"/>
    </w:rPr>
  </w:style>
  <w:style w:type="paragraph" w:styleId="2">
    <w:name w:val="heading 2"/>
    <w:basedOn w:val="a0"/>
    <w:next w:val="a0"/>
    <w:autoRedefine/>
    <w:qFormat/>
    <w:rsid w:val="00CB54D1"/>
    <w:pPr>
      <w:keepNext/>
      <w:keepLines/>
      <w:numPr>
        <w:ilvl w:val="1"/>
        <w:numId w:val="1"/>
      </w:numPr>
      <w:tabs>
        <w:tab w:val="left" w:pos="432"/>
      </w:tabs>
      <w:spacing w:before="120" w:after="120"/>
      <w:ind w:left="0"/>
      <w:outlineLvl w:val="1"/>
    </w:pPr>
    <w:rPr>
      <w:rFonts w:cs="Meta Normal"/>
      <w:b/>
      <w:bCs/>
      <w:sz w:val="24"/>
      <w:szCs w:val="26"/>
    </w:rPr>
  </w:style>
  <w:style w:type="paragraph" w:styleId="3">
    <w:name w:val="heading 3"/>
    <w:basedOn w:val="a0"/>
    <w:next w:val="a0"/>
    <w:autoRedefine/>
    <w:qFormat/>
    <w:rsid w:val="00CB54D1"/>
    <w:pPr>
      <w:keepNext/>
      <w:numPr>
        <w:ilvl w:val="2"/>
        <w:numId w:val="1"/>
      </w:numPr>
      <w:tabs>
        <w:tab w:val="left" w:pos="432"/>
        <w:tab w:val="left" w:pos="720"/>
      </w:tabs>
      <w:spacing w:before="120" w:after="0"/>
      <w:outlineLvl w:val="2"/>
    </w:pPr>
    <w:rPr>
      <w:rFonts w:cstheme="majorHAnsi"/>
      <w:b/>
      <w:bCs/>
      <w:szCs w:val="24"/>
    </w:rPr>
  </w:style>
  <w:style w:type="paragraph" w:styleId="4">
    <w:name w:val="heading 4"/>
    <w:basedOn w:val="a0"/>
    <w:next w:val="a0"/>
    <w:qFormat/>
    <w:rsid w:val="006433C5"/>
    <w:pPr>
      <w:keepNext/>
      <w:numPr>
        <w:ilvl w:val="3"/>
        <w:numId w:val="1"/>
      </w:numPr>
      <w:tabs>
        <w:tab w:val="left" w:pos="432"/>
        <w:tab w:val="left" w:pos="864"/>
      </w:tabs>
      <w:spacing w:before="0" w:after="0" w:line="240" w:lineRule="atLeast"/>
      <w:outlineLvl w:val="3"/>
    </w:pPr>
    <w:rPr>
      <w:rFonts w:cs="Meta Normal"/>
      <w:b/>
      <w:szCs w:val="24"/>
    </w:rPr>
  </w:style>
  <w:style w:type="paragraph" w:styleId="5">
    <w:name w:val="heading 5"/>
    <w:basedOn w:val="a0"/>
    <w:next w:val="a0"/>
    <w:qFormat/>
    <w:pPr>
      <w:keepNext/>
      <w:numPr>
        <w:ilvl w:val="4"/>
        <w:numId w:val="1"/>
      </w:numPr>
      <w:tabs>
        <w:tab w:val="left" w:pos="432"/>
        <w:tab w:val="left" w:pos="1008"/>
      </w:tabs>
      <w:spacing w:before="240" w:after="120" w:line="240" w:lineRule="atLeast"/>
      <w:outlineLvl w:val="4"/>
    </w:pPr>
    <w:rPr>
      <w:rFonts w:eastAsia="Meta Normal" w:cs="Meta Normal"/>
      <w:b/>
      <w:bCs/>
      <w:sz w:val="24"/>
      <w:szCs w:val="24"/>
    </w:rPr>
  </w:style>
  <w:style w:type="paragraph" w:styleId="6">
    <w:name w:val="heading 6"/>
    <w:basedOn w:val="a0"/>
    <w:next w:val="a0"/>
    <w:qFormat/>
    <w:pPr>
      <w:keepNext/>
      <w:numPr>
        <w:ilvl w:val="5"/>
        <w:numId w:val="1"/>
      </w:numPr>
      <w:tabs>
        <w:tab w:val="left" w:pos="432"/>
        <w:tab w:val="left" w:pos="1152"/>
      </w:tabs>
      <w:spacing w:line="720" w:lineRule="atLeast"/>
      <w:outlineLvl w:val="5"/>
    </w:pPr>
    <w:rPr>
      <w:rFonts w:ascii="Arial" w:eastAsia="PMingLiU" w:hAnsi="Arial"/>
      <w:sz w:val="36"/>
      <w:szCs w:val="36"/>
    </w:rPr>
  </w:style>
  <w:style w:type="paragraph" w:styleId="7">
    <w:name w:val="heading 7"/>
    <w:basedOn w:val="a0"/>
    <w:next w:val="a0"/>
    <w:qFormat/>
    <w:pPr>
      <w:keepNext/>
      <w:numPr>
        <w:ilvl w:val="6"/>
        <w:numId w:val="1"/>
      </w:numPr>
      <w:tabs>
        <w:tab w:val="left" w:pos="432"/>
        <w:tab w:val="left" w:pos="1296"/>
      </w:tabs>
      <w:spacing w:line="720" w:lineRule="atLeast"/>
      <w:outlineLvl w:val="6"/>
    </w:pPr>
    <w:rPr>
      <w:rFonts w:ascii="Arial" w:eastAsia="PMingLiU" w:hAnsi="Arial"/>
      <w:b/>
      <w:bCs/>
      <w:sz w:val="36"/>
      <w:szCs w:val="36"/>
    </w:rPr>
  </w:style>
  <w:style w:type="paragraph" w:styleId="8">
    <w:name w:val="heading 8"/>
    <w:basedOn w:val="a0"/>
    <w:next w:val="a0"/>
    <w:qFormat/>
    <w:pPr>
      <w:keepNext/>
      <w:numPr>
        <w:ilvl w:val="7"/>
        <w:numId w:val="1"/>
      </w:numPr>
      <w:tabs>
        <w:tab w:val="left" w:pos="432"/>
        <w:tab w:val="left" w:pos="1440"/>
      </w:tabs>
      <w:spacing w:line="720" w:lineRule="atLeast"/>
      <w:outlineLvl w:val="7"/>
    </w:pPr>
    <w:rPr>
      <w:rFonts w:ascii="Arial" w:eastAsia="PMingLiU" w:hAnsi="Arial"/>
      <w:sz w:val="36"/>
      <w:szCs w:val="36"/>
    </w:rPr>
  </w:style>
  <w:style w:type="paragraph" w:styleId="9">
    <w:name w:val="heading 9"/>
    <w:basedOn w:val="a0"/>
    <w:next w:val="a0"/>
    <w:qFormat/>
    <w:pPr>
      <w:keepNext/>
      <w:numPr>
        <w:ilvl w:val="8"/>
        <w:numId w:val="1"/>
      </w:numPr>
      <w:tabs>
        <w:tab w:val="left" w:pos="432"/>
        <w:tab w:val="left" w:pos="1584"/>
      </w:tabs>
      <w:spacing w:line="720" w:lineRule="atLeast"/>
      <w:outlineLvl w:val="8"/>
    </w:pPr>
    <w:rPr>
      <w:rFonts w:ascii="Arial" w:eastAsia="PMingLiU" w:hAnsi="Arial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70">
    <w:name w:val="toc 7"/>
    <w:basedOn w:val="a0"/>
    <w:next w:val="a0"/>
    <w:uiPriority w:val="39"/>
    <w:qFormat/>
    <w:pPr>
      <w:tabs>
        <w:tab w:val="right" w:leader="dot" w:pos="8313"/>
      </w:tabs>
      <w:ind w:left="1200"/>
    </w:pPr>
    <w:rPr>
      <w:sz w:val="18"/>
      <w:szCs w:val="18"/>
    </w:rPr>
  </w:style>
  <w:style w:type="paragraph" w:styleId="a4">
    <w:name w:val="Body Text First Indent"/>
    <w:basedOn w:val="a5"/>
    <w:qFormat/>
    <w:pPr>
      <w:ind w:firstLineChars="200" w:firstLine="200"/>
    </w:pPr>
    <w:rPr>
      <w:rFonts w:eastAsia="Times New Roman"/>
    </w:rPr>
  </w:style>
  <w:style w:type="paragraph" w:styleId="a5">
    <w:name w:val="Body Text"/>
    <w:basedOn w:val="a0"/>
    <w:qFormat/>
    <w:pPr>
      <w:spacing w:after="120"/>
    </w:pPr>
  </w:style>
  <w:style w:type="paragraph" w:styleId="a6">
    <w:name w:val="Normal Indent"/>
    <w:basedOn w:val="a0"/>
    <w:qFormat/>
    <w:pPr>
      <w:ind w:left="480"/>
    </w:pPr>
  </w:style>
  <w:style w:type="paragraph" w:styleId="a7">
    <w:name w:val="caption"/>
    <w:basedOn w:val="a0"/>
    <w:next w:val="a0"/>
    <w:qFormat/>
    <w:pPr>
      <w:jc w:val="center"/>
    </w:pPr>
    <w:rPr>
      <w:b/>
      <w:bCs/>
    </w:rPr>
  </w:style>
  <w:style w:type="paragraph" w:styleId="a8">
    <w:name w:val="Document Map"/>
    <w:basedOn w:val="a0"/>
    <w:semiHidden/>
    <w:qFormat/>
    <w:pPr>
      <w:shd w:val="clear" w:color="auto" w:fill="000080"/>
    </w:pPr>
    <w:rPr>
      <w:rFonts w:ascii="Arial" w:eastAsia="PMingLiU" w:hAnsi="Arial"/>
    </w:rPr>
  </w:style>
  <w:style w:type="paragraph" w:styleId="a9">
    <w:name w:val="Body Text Indent"/>
    <w:basedOn w:val="a0"/>
    <w:qFormat/>
    <w:pPr>
      <w:spacing w:after="120"/>
      <w:ind w:leftChars="200" w:left="420"/>
    </w:pPr>
  </w:style>
  <w:style w:type="paragraph" w:styleId="50">
    <w:name w:val="toc 5"/>
    <w:basedOn w:val="a0"/>
    <w:next w:val="a0"/>
    <w:uiPriority w:val="39"/>
    <w:qFormat/>
    <w:pPr>
      <w:tabs>
        <w:tab w:val="right" w:leader="dot" w:pos="8313"/>
      </w:tabs>
      <w:ind w:left="720"/>
    </w:pPr>
    <w:rPr>
      <w:sz w:val="18"/>
      <w:szCs w:val="18"/>
    </w:rPr>
  </w:style>
  <w:style w:type="paragraph" w:styleId="30">
    <w:name w:val="toc 3"/>
    <w:basedOn w:val="a0"/>
    <w:next w:val="a0"/>
    <w:uiPriority w:val="39"/>
    <w:qFormat/>
    <w:rsid w:val="00423512"/>
    <w:rPr>
      <w:iCs/>
    </w:rPr>
  </w:style>
  <w:style w:type="paragraph" w:styleId="80">
    <w:name w:val="toc 8"/>
    <w:basedOn w:val="a0"/>
    <w:next w:val="a0"/>
    <w:uiPriority w:val="39"/>
    <w:qFormat/>
    <w:pPr>
      <w:tabs>
        <w:tab w:val="right" w:leader="dot" w:pos="8313"/>
      </w:tabs>
      <w:ind w:left="1440"/>
    </w:pPr>
    <w:rPr>
      <w:sz w:val="18"/>
      <w:szCs w:val="18"/>
    </w:rPr>
  </w:style>
  <w:style w:type="paragraph" w:styleId="20">
    <w:name w:val="Body Text Indent 2"/>
    <w:basedOn w:val="a0"/>
    <w:qFormat/>
    <w:pPr>
      <w:ind w:left="480"/>
    </w:pPr>
    <w:rPr>
      <w:b/>
      <w:bCs/>
      <w:u w:val="thick"/>
    </w:rPr>
  </w:style>
  <w:style w:type="paragraph" w:styleId="aa">
    <w:name w:val="Balloon Text"/>
    <w:basedOn w:val="a0"/>
    <w:semiHidden/>
    <w:qFormat/>
    <w:rPr>
      <w:sz w:val="18"/>
      <w:szCs w:val="18"/>
    </w:rPr>
  </w:style>
  <w:style w:type="paragraph" w:styleId="ab">
    <w:name w:val="footer"/>
    <w:basedOn w:val="a0"/>
    <w:link w:val="ac"/>
    <w:uiPriority w:val="99"/>
    <w:qFormat/>
    <w:pPr>
      <w:tabs>
        <w:tab w:val="center" w:pos="4153"/>
        <w:tab w:val="right" w:pos="8306"/>
      </w:tabs>
    </w:pPr>
  </w:style>
  <w:style w:type="paragraph" w:styleId="ad">
    <w:name w:val="header"/>
    <w:basedOn w:val="a0"/>
    <w:link w:val="ae"/>
    <w:uiPriority w:val="99"/>
    <w:qFormat/>
    <w:pPr>
      <w:tabs>
        <w:tab w:val="center" w:pos="4153"/>
        <w:tab w:val="right" w:pos="8306"/>
      </w:tabs>
    </w:pPr>
  </w:style>
  <w:style w:type="paragraph" w:styleId="10">
    <w:name w:val="toc 1"/>
    <w:basedOn w:val="a0"/>
    <w:next w:val="a0"/>
    <w:uiPriority w:val="39"/>
    <w:qFormat/>
    <w:pPr>
      <w:tabs>
        <w:tab w:val="left" w:pos="480"/>
        <w:tab w:val="right" w:leader="dot" w:pos="9960"/>
      </w:tabs>
    </w:pPr>
    <w:rPr>
      <w:rFonts w:cs="MingLiU"/>
      <w:bCs/>
    </w:rPr>
  </w:style>
  <w:style w:type="paragraph" w:styleId="40">
    <w:name w:val="toc 4"/>
    <w:basedOn w:val="a0"/>
    <w:next w:val="a0"/>
    <w:uiPriority w:val="39"/>
    <w:qFormat/>
    <w:rsid w:val="00423512"/>
    <w:rPr>
      <w:szCs w:val="18"/>
    </w:rPr>
  </w:style>
  <w:style w:type="paragraph" w:styleId="60">
    <w:name w:val="toc 6"/>
    <w:basedOn w:val="a0"/>
    <w:next w:val="a0"/>
    <w:uiPriority w:val="39"/>
    <w:qFormat/>
    <w:pPr>
      <w:tabs>
        <w:tab w:val="right" w:leader="dot" w:pos="8313"/>
      </w:tabs>
      <w:ind w:left="960"/>
    </w:pPr>
    <w:rPr>
      <w:sz w:val="18"/>
      <w:szCs w:val="18"/>
    </w:rPr>
  </w:style>
  <w:style w:type="paragraph" w:styleId="21">
    <w:name w:val="toc 2"/>
    <w:basedOn w:val="a0"/>
    <w:next w:val="a0"/>
    <w:uiPriority w:val="39"/>
    <w:qFormat/>
    <w:rsid w:val="00321141"/>
  </w:style>
  <w:style w:type="paragraph" w:styleId="90">
    <w:name w:val="toc 9"/>
    <w:basedOn w:val="a0"/>
    <w:next w:val="a0"/>
    <w:uiPriority w:val="39"/>
    <w:qFormat/>
    <w:pPr>
      <w:tabs>
        <w:tab w:val="right" w:leader="dot" w:pos="8313"/>
      </w:tabs>
      <w:ind w:left="1680"/>
    </w:pPr>
    <w:rPr>
      <w:sz w:val="18"/>
      <w:szCs w:val="18"/>
    </w:rPr>
  </w:style>
  <w:style w:type="paragraph" w:styleId="22">
    <w:name w:val="Body Text 2"/>
    <w:basedOn w:val="a4"/>
    <w:next w:val="a0"/>
    <w:qFormat/>
    <w:pPr>
      <w:ind w:left="480"/>
    </w:pPr>
    <w:rPr>
      <w:rFonts w:eastAsia="宋体"/>
    </w:rPr>
  </w:style>
  <w:style w:type="paragraph" w:styleId="HTML">
    <w:name w:val="HTML Preformatted"/>
    <w:basedOn w:val="a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textAlignment w:val="auto"/>
    </w:pPr>
    <w:rPr>
      <w:rFonts w:ascii="MingLiU" w:hAnsi="MingLiU" w:cs="MingLiU"/>
    </w:rPr>
  </w:style>
  <w:style w:type="paragraph" w:styleId="af">
    <w:name w:val="Title"/>
    <w:basedOn w:val="a0"/>
    <w:next w:val="a0"/>
    <w:link w:val="af0"/>
    <w:qFormat/>
    <w:pPr>
      <w:spacing w:before="24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f1">
    <w:name w:val="page number"/>
    <w:basedOn w:val="a1"/>
    <w:qFormat/>
    <w:rPr>
      <w:rFonts w:ascii="Times New Roman" w:hAnsi="Times New Roman" w:cs="Times New Roman"/>
    </w:rPr>
  </w:style>
  <w:style w:type="character" w:styleId="af2">
    <w:name w:val="FollowedHyperlink"/>
    <w:basedOn w:val="a1"/>
    <w:qFormat/>
    <w:rPr>
      <w:color w:val="800080"/>
      <w:u w:val="single"/>
    </w:rPr>
  </w:style>
  <w:style w:type="character" w:styleId="af3">
    <w:name w:val="Hyperlink"/>
    <w:basedOn w:val="a1"/>
    <w:uiPriority w:val="99"/>
    <w:qFormat/>
    <w:rPr>
      <w:color w:val="0000FF"/>
      <w:u w:val="single"/>
    </w:rPr>
  </w:style>
  <w:style w:type="table" w:styleId="af4">
    <w:name w:val="Table Grid"/>
    <w:basedOn w:val="a2"/>
    <w:uiPriority w:val="59"/>
    <w:qFormat/>
    <w:pPr>
      <w:widowControl w:val="0"/>
      <w:adjustRightInd w:val="0"/>
      <w:spacing w:before="12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內文 1"/>
    <w:basedOn w:val="a0"/>
    <w:qFormat/>
    <w:pPr>
      <w:widowControl/>
      <w:overflowPunct w:val="0"/>
      <w:autoSpaceDE w:val="0"/>
      <w:autoSpaceDN w:val="0"/>
      <w:spacing w:line="240" w:lineRule="atLeast"/>
      <w:ind w:left="737"/>
    </w:pPr>
    <w:rPr>
      <w:rFonts w:hAnsi="Courier"/>
    </w:rPr>
  </w:style>
  <w:style w:type="paragraph" w:customStyle="1" w:styleId="DefaultText">
    <w:name w:val="Default Text"/>
    <w:basedOn w:val="a0"/>
    <w:qFormat/>
    <w:pPr>
      <w:widowControl/>
      <w:adjustRightInd/>
      <w:textAlignment w:val="auto"/>
    </w:pPr>
    <w:rPr>
      <w:rFonts w:eastAsia="PMingLiU"/>
    </w:rPr>
  </w:style>
  <w:style w:type="paragraph" w:customStyle="1" w:styleId="12">
    <w:name w:val="表格1"/>
    <w:basedOn w:val="a0"/>
    <w:qFormat/>
    <w:pPr>
      <w:widowControl/>
      <w:overflowPunct w:val="0"/>
      <w:autoSpaceDE w:val="0"/>
      <w:autoSpaceDN w:val="0"/>
      <w:spacing w:line="240" w:lineRule="atLeast"/>
    </w:pPr>
    <w:rPr>
      <w:rFonts w:hAnsi="Courier"/>
    </w:rPr>
  </w:style>
  <w:style w:type="paragraph" w:customStyle="1" w:styleId="ItemlistTCR">
    <w:name w:val="Item list TCR"/>
    <w:basedOn w:val="a0"/>
    <w:qFormat/>
    <w:pPr>
      <w:widowControl/>
      <w:tabs>
        <w:tab w:val="left" w:pos="261"/>
        <w:tab w:val="left" w:pos="2018"/>
      </w:tabs>
      <w:autoSpaceDE w:val="0"/>
      <w:autoSpaceDN w:val="0"/>
      <w:ind w:left="2455" w:hanging="2455"/>
      <w:textAlignment w:val="auto"/>
    </w:pPr>
    <w:rPr>
      <w:rFonts w:ascii="Arial" w:hAnsi="Arial"/>
    </w:rPr>
  </w:style>
  <w:style w:type="paragraph" w:customStyle="1" w:styleId="212pt">
    <w:name w:val="樣式 標題 2 + 靠左 套用後:  12 pt"/>
    <w:basedOn w:val="2"/>
    <w:qFormat/>
    <w:pPr>
      <w:numPr>
        <w:ilvl w:val="0"/>
        <w:numId w:val="0"/>
      </w:numPr>
      <w:spacing w:before="240" w:after="240"/>
      <w:jc w:val="left"/>
    </w:pPr>
    <w:rPr>
      <w:rFonts w:cs="Times New Roman"/>
      <w:szCs w:val="20"/>
    </w:rPr>
  </w:style>
  <w:style w:type="paragraph" w:customStyle="1" w:styleId="16pt6pt">
    <w:name w:val="樣式 標題 1 + 靠左 套用前:  6 pt 套用後:  6 pt"/>
    <w:basedOn w:val="1"/>
    <w:qFormat/>
    <w:pPr>
      <w:spacing w:after="240"/>
      <w:jc w:val="left"/>
    </w:pPr>
    <w:rPr>
      <w:rFonts w:cs="Times New Roman"/>
      <w:szCs w:val="20"/>
    </w:rPr>
  </w:style>
  <w:style w:type="paragraph" w:customStyle="1" w:styleId="36pt12pt">
    <w:name w:val="樣式 標題 3 + 套用前:  6 pt 套用後:  12 pt"/>
    <w:basedOn w:val="3"/>
    <w:qFormat/>
    <w:pPr>
      <w:numPr>
        <w:ilvl w:val="0"/>
        <w:numId w:val="0"/>
      </w:numPr>
      <w:spacing w:after="240"/>
    </w:pPr>
    <w:rPr>
      <w:rFonts w:cs="Times New Roman"/>
      <w:szCs w:val="20"/>
    </w:rPr>
  </w:style>
  <w:style w:type="paragraph" w:customStyle="1" w:styleId="-Center">
    <w:name w:val="標號 - Center"/>
    <w:basedOn w:val="a7"/>
    <w:next w:val="a0"/>
    <w:qFormat/>
  </w:style>
  <w:style w:type="paragraph" w:customStyle="1" w:styleId="af5">
    <w:name w:val="樣式 置中"/>
    <w:basedOn w:val="a0"/>
    <w:qFormat/>
    <w:pPr>
      <w:jc w:val="center"/>
    </w:pPr>
  </w:style>
  <w:style w:type="paragraph" w:customStyle="1" w:styleId="1SimSun">
    <w:name w:val="样式 标题 1 + (西文) SimSun"/>
    <w:basedOn w:val="1"/>
    <w:qFormat/>
  </w:style>
  <w:style w:type="paragraph" w:customStyle="1" w:styleId="23">
    <w:name w:val="样式 标题 2 + 宋体"/>
    <w:basedOn w:val="2"/>
    <w:next w:val="a0"/>
    <w:qFormat/>
    <w:pPr>
      <w:numPr>
        <w:ilvl w:val="0"/>
        <w:numId w:val="0"/>
      </w:numPr>
    </w:pPr>
    <w:rPr>
      <w:rFonts w:ascii="宋体" w:hAnsi="宋体"/>
    </w:rPr>
  </w:style>
  <w:style w:type="paragraph" w:customStyle="1" w:styleId="24">
    <w:name w:val="样式 正文首行缩进 + (中文) 宋体 首行缩进:  2 字符"/>
    <w:basedOn w:val="a4"/>
    <w:qFormat/>
    <w:pPr>
      <w:ind w:firstLine="400"/>
    </w:pPr>
    <w:rPr>
      <w:rFonts w:eastAsia="楷体" w:cs="宋体"/>
    </w:rPr>
  </w:style>
  <w:style w:type="paragraph" w:customStyle="1" w:styleId="PseudoCode">
    <w:name w:val="Pseudo Code"/>
    <w:basedOn w:val="a0"/>
    <w:qFormat/>
    <w:pPr>
      <w:ind w:leftChars="400" w:left="400" w:rightChars="400" w:right="400"/>
    </w:pPr>
    <w:rPr>
      <w:rFonts w:ascii="Courier New" w:hAnsi="Courier New"/>
      <w:lang w:val="en-GB"/>
    </w:rPr>
  </w:style>
  <w:style w:type="paragraph" w:styleId="af6">
    <w:name w:val="List Paragraph"/>
    <w:basedOn w:val="a0"/>
    <w:uiPriority w:val="34"/>
    <w:qFormat/>
    <w:pPr>
      <w:ind w:firstLineChars="200" w:firstLine="420"/>
    </w:pPr>
  </w:style>
  <w:style w:type="character" w:customStyle="1" w:styleId="ac">
    <w:name w:val="页脚 字符"/>
    <w:link w:val="ab"/>
    <w:uiPriority w:val="99"/>
    <w:qFormat/>
    <w:rPr>
      <w:rFonts w:ascii="Meta Normal" w:hAnsi="Meta Normal"/>
      <w:lang w:eastAsia="zh-TW"/>
    </w:rPr>
  </w:style>
  <w:style w:type="paragraph" w:customStyle="1" w:styleId="af7">
    <w:name w:val="段"/>
    <w:link w:val="Char"/>
    <w:qFormat/>
    <w:pPr>
      <w:autoSpaceDE w:val="0"/>
      <w:autoSpaceDN w:val="0"/>
      <w:spacing w:line="300" w:lineRule="auto"/>
      <w:ind w:firstLineChars="200" w:firstLine="200"/>
      <w:jc w:val="both"/>
    </w:pPr>
    <w:rPr>
      <w:rFonts w:ascii="宋体" w:eastAsia="宋体"/>
    </w:rPr>
  </w:style>
  <w:style w:type="character" w:customStyle="1" w:styleId="Char">
    <w:name w:val="段 Char"/>
    <w:link w:val="af7"/>
    <w:qFormat/>
    <w:rPr>
      <w:rFonts w:ascii="宋体"/>
      <w:sz w:val="21"/>
    </w:rPr>
  </w:style>
  <w:style w:type="paragraph" w:customStyle="1" w:styleId="af8">
    <w:name w:val="目次、标准名称标题"/>
    <w:basedOn w:val="a0"/>
    <w:next w:val="af7"/>
    <w:qFormat/>
    <w:pPr>
      <w:widowControl/>
      <w:shd w:val="clear" w:color="FFFFFF" w:fill="FFFFFF"/>
      <w:adjustRightInd/>
      <w:spacing w:before="640" w:after="560" w:line="460" w:lineRule="exact"/>
      <w:jc w:val="center"/>
      <w:textAlignment w:val="auto"/>
      <w:outlineLvl w:val="0"/>
    </w:pPr>
    <w:rPr>
      <w:rFonts w:ascii="黑体" w:eastAsia="黑体" w:hAnsi="Times New Roman"/>
      <w:sz w:val="32"/>
    </w:rPr>
  </w:style>
  <w:style w:type="character" w:customStyle="1" w:styleId="ae">
    <w:name w:val="页眉 字符"/>
    <w:basedOn w:val="a1"/>
    <w:link w:val="ad"/>
    <w:uiPriority w:val="99"/>
    <w:qFormat/>
    <w:rPr>
      <w:rFonts w:ascii="Meta Normal" w:hAnsi="Meta Normal"/>
      <w:lang w:eastAsia="zh-TW"/>
    </w:rPr>
  </w:style>
  <w:style w:type="character" w:customStyle="1" w:styleId="af0">
    <w:name w:val="标题 字符"/>
    <w:basedOn w:val="a1"/>
    <w:link w:val="af"/>
    <w:qFormat/>
    <w:rPr>
      <w:rFonts w:asciiTheme="majorHAnsi" w:hAnsiTheme="majorHAnsi" w:cstheme="majorBidi"/>
      <w:b/>
      <w:bCs/>
      <w:sz w:val="32"/>
      <w:szCs w:val="32"/>
      <w:lang w:eastAsia="zh-TW"/>
    </w:rPr>
  </w:style>
  <w:style w:type="paragraph" w:customStyle="1" w:styleId="TOC1">
    <w:name w:val="TOC 标题1"/>
    <w:basedOn w:val="1"/>
    <w:next w:val="a0"/>
    <w:uiPriority w:val="39"/>
    <w:semiHidden/>
    <w:unhideWhenUsed/>
    <w:qFormat/>
    <w:pPr>
      <w:keepLines/>
      <w:widowControl/>
      <w:adjustRightInd/>
      <w:spacing w:before="480" w:after="0" w:line="276" w:lineRule="auto"/>
      <w:jc w:val="left"/>
      <w:textAlignment w:val="auto"/>
      <w:outlineLvl w:val="9"/>
    </w:pPr>
    <w:rPr>
      <w:rFonts w:cstheme="majorBidi"/>
      <w:color w:val="365F91" w:themeColor="accent1" w:themeShade="BF"/>
      <w:kern w:val="0"/>
    </w:rPr>
  </w:style>
  <w:style w:type="numbering" w:customStyle="1" w:styleId="a">
    <w:name w:val="樣式 項目符號"/>
    <w:basedOn w:val="a3"/>
    <w:rsid w:val="00DE1555"/>
    <w:pPr>
      <w:numPr>
        <w:numId w:val="6"/>
      </w:numPr>
    </w:pPr>
  </w:style>
  <w:style w:type="paragraph" w:styleId="TOC">
    <w:name w:val="TOC Heading"/>
    <w:basedOn w:val="1"/>
    <w:next w:val="a0"/>
    <w:uiPriority w:val="39"/>
    <w:unhideWhenUsed/>
    <w:qFormat/>
    <w:rsid w:val="00321141"/>
    <w:pPr>
      <w:keepLines/>
      <w:pageBreakBefore w:val="0"/>
      <w:widowControl/>
      <w:tabs>
        <w:tab w:val="clear" w:pos="432"/>
      </w:tabs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n-US"/>
    </w:rPr>
  </w:style>
  <w:style w:type="character" w:customStyle="1" w:styleId="sc161">
    <w:name w:val="sc161"/>
    <w:basedOn w:val="a1"/>
    <w:rsid w:val="0033040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1"/>
    <w:rsid w:val="0033040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33040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330404"/>
    <w:rPr>
      <w:rFonts w:ascii="Courier New" w:hAnsi="Courier New" w:cs="Courier New" w:hint="default"/>
      <w:b/>
      <w:bCs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file:///\\172.17.100.248\o\TP\TP_FW\&#22266;&#20214;DOC\5422&#25991;&#26723;\&#20854;&#23427;\www.focaltech-systems.com" TargetMode="External"/><Relationship Id="rId4" Type="http://schemas.openxmlformats.org/officeDocument/2006/relationships/styles" Target="styles.xml"/><Relationship Id="rId9" Type="http://schemas.openxmlformats.org/officeDocument/2006/relationships/hyperlink" Target="file:///\\172.17.100.248\o\TP\TP_FW\&#22266;&#20214;DOC\5422&#25991;&#26723;\&#20854;&#23427;\support@focaltech-systems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oguojin\Documents\&#33258;&#23450;&#20041;%20Office%20&#27169;&#26495;\&#39537;&#21160;&#32452;-&#21457;&#34892;&#25991;&#26723;&#27169;&#26495;-&#20013;&#25991;&#29256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3946E2-76B0-4C12-AA57-E51C7E765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驱动组-发行文档模板-中文版.dotm</Template>
  <TotalTime>106</TotalTime>
  <Pages>1</Pages>
  <Words>900</Words>
  <Characters>5135</Characters>
  <Application>Microsoft Office Word</Application>
  <DocSecurity>0</DocSecurity>
  <Lines>42</Lines>
  <Paragraphs>12</Paragraphs>
  <ScaleCrop>false</ScaleCrop>
  <Company>FocalTech Systems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FocalTech Systems Report Template</dc:title>
  <dc:creator>罗国进</dc:creator>
  <cp:lastModifiedBy>ouyangyf 欧阳云凤</cp:lastModifiedBy>
  <cp:revision>42</cp:revision>
  <cp:lastPrinted>2022-06-15T09:16:00Z</cp:lastPrinted>
  <dcterms:created xsi:type="dcterms:W3CDTF">2022-01-24T02:19:00Z</dcterms:created>
  <dcterms:modified xsi:type="dcterms:W3CDTF">2022-06-15T09:17:00Z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